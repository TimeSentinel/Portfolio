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F3BE39" w14:textId="385FF869" w:rsidR="002F5E45" w:rsidRPr="0056458E" w:rsidRDefault="00D70063" w:rsidP="001E50DD">
      <w:pPr>
        <w:pStyle w:val="Photo"/>
        <w:rPr>
          <w:rFonts w:asciiTheme="majorHAnsi" w:hAnsiTheme="majorHAnsi" w:cstheme="majorHAnsi"/>
        </w:rPr>
      </w:pPr>
      <w:r w:rsidRPr="0056458E">
        <w:rPr>
          <w:rFonts w:asciiTheme="majorHAnsi" w:hAnsiTheme="majorHAnsi" w:cstheme="majorHAnsi"/>
          <w:noProof/>
          <w:color w:val="864A04" w:themeColor="accent1" w:themeShade="80"/>
          <w:sz w:val="44"/>
          <w:lang w:eastAsia="en-US"/>
        </w:rPr>
        <mc:AlternateContent>
          <mc:Choice Requires="wps">
            <w:drawing>
              <wp:anchor distT="45720" distB="45720" distL="114300" distR="114300" simplePos="0" relativeHeight="251659264" behindDoc="0" locked="1" layoutInCell="1" allowOverlap="1" wp14:anchorId="0D4B6A43" wp14:editId="59A0B828">
                <wp:simplePos x="0" y="0"/>
                <mc:AlternateContent>
                  <mc:Choice Requires="wp14">
                    <wp:positionH relativeFrom="page">
                      <wp14:pctPosHOffset>8800</wp14:pctPosHOffset>
                    </wp:positionH>
                  </mc:Choice>
                  <mc:Fallback>
                    <wp:positionH relativeFrom="page">
                      <wp:posOffset>683895</wp:posOffset>
                    </wp:positionH>
                  </mc:Fallback>
                </mc:AlternateContent>
                <wp:positionV relativeFrom="margin">
                  <wp:align>top</wp:align>
                </wp:positionV>
                <wp:extent cx="2148840" cy="9848850"/>
                <wp:effectExtent l="0" t="0" r="3810" b="0"/>
                <wp:wrapSquare wrapText="bothSides"/>
                <wp:docPr id="217" name="Text Box 2" descr="Sidebar text box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8840" cy="9848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3AE42B" w14:textId="05C5BED6" w:rsidR="00D70063" w:rsidRDefault="00C4353A" w:rsidP="000F0C31">
                            <w:pPr>
                              <w:pStyle w:val="Photo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1D9C022" wp14:editId="5CBF332B">
                                  <wp:extent cx="2139950" cy="2192655"/>
                                  <wp:effectExtent l="0" t="0" r="0" b="0"/>
                                  <wp:docPr id="1913884045" name="Picture 1" descr="A person taking a selfi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13884045" name="Picture 1" descr="A person taking a selfie&#10;&#10;Description automatically generated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39950" cy="21926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sdt>
                            <w:sdtPr>
                              <w:rPr>
                                <w:sz w:val="36"/>
                              </w:rPr>
                              <w:alias w:val="Your Name"/>
                              <w:tag w:val="Your Name"/>
                              <w:id w:val="-1489158292"/>
                              <w:placeholder>
                                <w:docPart w:val="1F39EBC6E2B3481A95D5F6346837D93E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 w:multiLine="1"/>
                            </w:sdtPr>
                            <w:sdtEndPr/>
                            <w:sdtContent>
                              <w:p w14:paraId="39502229" w14:textId="77777777" w:rsidR="00187B92" w:rsidRPr="00486E5D" w:rsidRDefault="00526A23" w:rsidP="00486E5D">
                                <w:pPr>
                                  <w:pStyle w:val="Title"/>
                                </w:pPr>
                                <w:r w:rsidRPr="000203F6">
                                  <w:rPr>
                                    <w:sz w:val="36"/>
                                  </w:rPr>
                                  <w:t>LANCE STUBBLEFIELD</w:t>
                                </w:r>
                              </w:p>
                            </w:sdtContent>
                          </w:sdt>
                          <w:p w14:paraId="523B3EE2" w14:textId="4227E631" w:rsidR="00D70063" w:rsidRDefault="00610ED5" w:rsidP="00D70063">
                            <w:pPr>
                              <w:pStyle w:val="Subtitle"/>
                            </w:pPr>
                            <w:sdt>
                              <w:sdtPr>
                                <w:alias w:val="Position Title"/>
                                <w:tag w:val=""/>
                                <w:id w:val="-214128171"/>
                                <w:placeholder>
                                  <w:docPart w:val="31C41EED8D6945A284A4A6064DE6A6F6"/>
                                </w:placeholder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15:appearance w15:val="hidden"/>
                                <w:text w:multiLine="1"/>
                              </w:sdtPr>
                              <w:sdtEndPr/>
                              <w:sdtContent>
                                <w:r w:rsidR="00F6458D">
                                  <w:t>Efficient</w:t>
                                </w:r>
                                <w:r w:rsidR="00236A2A">
                                  <w:t xml:space="preserve"> solutions</w:t>
                                </w:r>
                              </w:sdtContent>
                            </w:sdt>
                          </w:p>
                          <w:p w14:paraId="45E84296" w14:textId="11D5018B" w:rsidR="00D70063" w:rsidRDefault="00CC521B" w:rsidP="00D70063">
                            <w:pPr>
                              <w:pStyle w:val="Heading1"/>
                            </w:pPr>
                            <w:r>
                              <w:t>Who I am</w:t>
                            </w:r>
                          </w:p>
                          <w:p w14:paraId="688C52FE" w14:textId="77777777" w:rsidR="000F0C31" w:rsidRPr="000F0C31" w:rsidRDefault="003B4184" w:rsidP="00D70063">
                            <w:pPr>
                              <w:rPr>
                                <w:sz w:val="22"/>
                              </w:rPr>
                            </w:pPr>
                            <w:r w:rsidRPr="000F0C31">
                              <w:rPr>
                                <w:sz w:val="22"/>
                              </w:rPr>
                              <w:t xml:space="preserve">I am </w:t>
                            </w:r>
                            <w:r w:rsidR="00CC521B" w:rsidRPr="000F0C31">
                              <w:rPr>
                                <w:sz w:val="22"/>
                              </w:rPr>
                              <w:t>a naturally curious</w:t>
                            </w:r>
                            <w:r w:rsidRPr="000F0C31">
                              <w:rPr>
                                <w:sz w:val="22"/>
                              </w:rPr>
                              <w:t xml:space="preserve"> explorer</w:t>
                            </w:r>
                            <w:r w:rsidR="00CC521B" w:rsidRPr="000F0C31">
                              <w:rPr>
                                <w:sz w:val="22"/>
                              </w:rPr>
                              <w:t xml:space="preserve"> – I always want to see</w:t>
                            </w:r>
                            <w:r w:rsidR="000F0C31" w:rsidRPr="000F0C31">
                              <w:rPr>
                                <w:sz w:val="22"/>
                              </w:rPr>
                              <w:t xml:space="preserve"> where a path will lead.</w:t>
                            </w:r>
                          </w:p>
                          <w:p w14:paraId="2DA6D513" w14:textId="13690466" w:rsidR="00CC521B" w:rsidRDefault="00610ED5" w:rsidP="00444451">
                            <w:pPr>
                              <w:spacing w:after="0" w:line="240" w:lineRule="auto"/>
                            </w:pPr>
                            <w:sdt>
                              <w:sdtPr>
                                <w:id w:val="-393126032"/>
                                <w:placeholder>
                                  <w:docPart w:val="08904993369D4EC587A837E3FE748560"/>
                                </w:placeholder>
                                <w:temporary/>
                                <w:showingPlcHdr/>
                                <w15:appearance w15:val="hidden"/>
                              </w:sdtPr>
                              <w:sdtEndPr/>
                              <w:sdtContent>
                                <w:r w:rsidR="00CC521B" w:rsidRPr="00CC521B">
                                  <w:rPr>
                                    <w:rStyle w:val="Heading1Char"/>
                                  </w:rPr>
                                  <w:t>Objective</w:t>
                                </w:r>
                              </w:sdtContent>
                            </w:sdt>
                          </w:p>
                          <w:p w14:paraId="7A4F5034" w14:textId="7DB897DC" w:rsidR="00D70063" w:rsidRPr="000F0C31" w:rsidRDefault="003B4184" w:rsidP="00D70063">
                            <w:pPr>
                              <w:rPr>
                                <w:sz w:val="22"/>
                              </w:rPr>
                            </w:pPr>
                            <w:r w:rsidRPr="000F0C31">
                              <w:rPr>
                                <w:sz w:val="22"/>
                              </w:rPr>
                              <w:t xml:space="preserve">My goal in life is to </w:t>
                            </w:r>
                            <w:r w:rsidR="00A019F3" w:rsidRPr="000F0C31">
                              <w:rPr>
                                <w:sz w:val="22"/>
                              </w:rPr>
                              <w:t>arm myself with as many skills and as much knowledge as I can</w:t>
                            </w:r>
                            <w:r w:rsidR="008F70C2" w:rsidRPr="000F0C31">
                              <w:rPr>
                                <w:sz w:val="22"/>
                              </w:rPr>
                              <w:t xml:space="preserve">, to better meet the next </w:t>
                            </w:r>
                            <w:r w:rsidR="00CC521B" w:rsidRPr="000F0C31">
                              <w:rPr>
                                <w:sz w:val="22"/>
                              </w:rPr>
                              <w:t>challenge</w:t>
                            </w:r>
                            <w:r w:rsidR="008F70C2" w:rsidRPr="000F0C31">
                              <w:rPr>
                                <w:sz w:val="22"/>
                              </w:rPr>
                              <w:t>.</w:t>
                            </w:r>
                          </w:p>
                          <w:sdt>
                            <w:sdtPr>
                              <w:id w:val="1993831541"/>
                              <w:placeholder>
                                <w:docPart w:val="B0E8D9A031F54B63960F9151B6EFE7DD"/>
                              </w:placeholder>
                              <w:temporary/>
                              <w:showingPlcHdr/>
                              <w15:appearance w15:val="hidden"/>
                            </w:sdtPr>
                            <w:sdtEndPr/>
                            <w:sdtContent>
                              <w:p w14:paraId="4FC4C151" w14:textId="77777777" w:rsidR="00D70063" w:rsidRDefault="00D70063" w:rsidP="00D70063">
                                <w:pPr>
                                  <w:pStyle w:val="Heading2"/>
                                </w:pPr>
                                <w:r>
                                  <w:t>Skills &amp; Abilities</w:t>
                                </w:r>
                              </w:p>
                            </w:sdtContent>
                          </w:sdt>
                          <w:p w14:paraId="2DBCC6A2" w14:textId="1CAF6830" w:rsidR="00451A3E" w:rsidRPr="000F0C31" w:rsidRDefault="00CC521B" w:rsidP="00D70063">
                            <w:pPr>
                              <w:rPr>
                                <w:sz w:val="22"/>
                              </w:rPr>
                            </w:pPr>
                            <w:r w:rsidRPr="000F0C31">
                              <w:rPr>
                                <w:sz w:val="22"/>
                              </w:rPr>
                              <w:t xml:space="preserve">I seem to have a gift for analysis and comprehension. I am </w:t>
                            </w:r>
                            <w:r w:rsidR="00BC2DA5">
                              <w:rPr>
                                <w:sz w:val="22"/>
                              </w:rPr>
                              <w:t xml:space="preserve">fast learning and </w:t>
                            </w:r>
                            <w:r w:rsidRPr="000F0C31">
                              <w:rPr>
                                <w:sz w:val="22"/>
                              </w:rPr>
                              <w:t>great at coming up with unique solutions.</w:t>
                            </w:r>
                            <w:r w:rsidR="00AF4C7E" w:rsidRPr="000F0C31"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  <w:p w14:paraId="0D71E034" w14:textId="5D019932" w:rsidR="00D70063" w:rsidRDefault="00D70063" w:rsidP="00D70063">
                            <w:pPr>
                              <w:pStyle w:val="Heading2"/>
                            </w:pPr>
                          </w:p>
                          <w:p w14:paraId="215EF6D2" w14:textId="532FA018" w:rsidR="00444451" w:rsidRDefault="00444451" w:rsidP="00D70063">
                            <w:pPr>
                              <w:pStyle w:val="Heading2"/>
                            </w:pPr>
                          </w:p>
                          <w:p w14:paraId="651D8F55" w14:textId="3A10AF2F" w:rsidR="00444451" w:rsidRDefault="00444451" w:rsidP="00D70063">
                            <w:pPr>
                              <w:pStyle w:val="Heading2"/>
                            </w:pPr>
                          </w:p>
                          <w:p w14:paraId="2D1D68DB" w14:textId="5C4C57AC" w:rsidR="00444451" w:rsidRDefault="00444451" w:rsidP="00D70063">
                            <w:pPr>
                              <w:pStyle w:val="Heading2"/>
                            </w:pPr>
                          </w:p>
                          <w:p w14:paraId="77CC5193" w14:textId="74626A69" w:rsidR="00444451" w:rsidRDefault="00444451" w:rsidP="00D70063">
                            <w:pPr>
                              <w:pStyle w:val="Heading2"/>
                            </w:pPr>
                          </w:p>
                          <w:p w14:paraId="7E9941A4" w14:textId="58782863" w:rsidR="00444451" w:rsidRDefault="00444451" w:rsidP="00D70063">
                            <w:pPr>
                              <w:pStyle w:val="Heading2"/>
                            </w:pPr>
                          </w:p>
                          <w:p w14:paraId="14B248E4" w14:textId="16A30E06" w:rsidR="00444451" w:rsidRDefault="00444451" w:rsidP="00D70063">
                            <w:pPr>
                              <w:pStyle w:val="Heading2"/>
                            </w:pPr>
                          </w:p>
                          <w:p w14:paraId="64B2E735" w14:textId="72ECF33E" w:rsidR="00D70063" w:rsidRPr="00444451" w:rsidRDefault="00D67C54" w:rsidP="00526A23">
                            <w:pPr>
                              <w:pStyle w:val="ContactInfo"/>
                              <w:spacing w:after="0" w:line="240" w:lineRule="auto"/>
                              <w:rPr>
                                <w:color w:val="864A04" w:themeColor="accent1" w:themeShade="80"/>
                              </w:rPr>
                            </w:pPr>
                            <w:r>
                              <w:rPr>
                                <w:color w:val="864A04" w:themeColor="accent1" w:themeShade="80"/>
                              </w:rPr>
                              <w:t>720 K S</w:t>
                            </w:r>
                            <w:r w:rsidR="00BC64B0">
                              <w:rPr>
                                <w:color w:val="864A04" w:themeColor="accent1" w:themeShade="80"/>
                              </w:rPr>
                              <w:t>treet</w:t>
                            </w:r>
                          </w:p>
                          <w:p w14:paraId="438CC4AE" w14:textId="007EEB72" w:rsidR="00526A23" w:rsidRPr="00444451" w:rsidRDefault="00D67C54" w:rsidP="00526A23">
                            <w:pPr>
                              <w:pStyle w:val="ContactInfo"/>
                              <w:spacing w:line="240" w:lineRule="auto"/>
                              <w:rPr>
                                <w:color w:val="864A04" w:themeColor="accent1" w:themeShade="80"/>
                              </w:rPr>
                            </w:pPr>
                            <w:r>
                              <w:rPr>
                                <w:color w:val="864A04" w:themeColor="accent1" w:themeShade="80"/>
                              </w:rPr>
                              <w:t>Washougal</w:t>
                            </w:r>
                            <w:r w:rsidR="00526A23" w:rsidRPr="00444451">
                              <w:rPr>
                                <w:color w:val="864A04" w:themeColor="accent1" w:themeShade="80"/>
                              </w:rPr>
                              <w:t>, WA  986</w:t>
                            </w:r>
                            <w:r w:rsidR="00BC64B0">
                              <w:rPr>
                                <w:color w:val="864A04" w:themeColor="accent1" w:themeShade="80"/>
                              </w:rPr>
                              <w:t>71</w:t>
                            </w:r>
                          </w:p>
                          <w:p w14:paraId="3E5CBE8F" w14:textId="4155DE80" w:rsidR="00D70063" w:rsidRPr="00444451" w:rsidRDefault="00526A23" w:rsidP="00236A2A">
                            <w:pPr>
                              <w:pStyle w:val="ContactInfo"/>
                              <w:spacing w:after="0" w:line="240" w:lineRule="auto"/>
                              <w:rPr>
                                <w:color w:val="864A04" w:themeColor="accent1" w:themeShade="80"/>
                              </w:rPr>
                            </w:pPr>
                            <w:r w:rsidRPr="00444451">
                              <w:rPr>
                                <w:color w:val="864A04" w:themeColor="accent1" w:themeShade="80"/>
                              </w:rPr>
                              <w:t>360-635-</w:t>
                            </w:r>
                            <w:r w:rsidR="00BC64B0">
                              <w:rPr>
                                <w:color w:val="864A04" w:themeColor="accent1" w:themeShade="80"/>
                              </w:rPr>
                              <w:t>1883</w:t>
                            </w:r>
                          </w:p>
                          <w:p w14:paraId="070759C8" w14:textId="25F54D0C" w:rsidR="00D70063" w:rsidRPr="00444451" w:rsidRDefault="00526A23" w:rsidP="00236A2A">
                            <w:pPr>
                              <w:pStyle w:val="ContactInfo"/>
                              <w:spacing w:after="0" w:line="240" w:lineRule="auto"/>
                              <w:rPr>
                                <w:color w:val="864A04" w:themeColor="accent1" w:themeShade="80"/>
                              </w:rPr>
                            </w:pPr>
                            <w:r w:rsidRPr="00444451">
                              <w:rPr>
                                <w:color w:val="864A04" w:themeColor="accent1" w:themeShade="80"/>
                              </w:rPr>
                              <w:t>Lance</w:t>
                            </w:r>
                            <w:r w:rsidR="00BC64B0">
                              <w:rPr>
                                <w:color w:val="864A04" w:themeColor="accent1" w:themeShade="80"/>
                              </w:rPr>
                              <w:t>.stubblefield@gmail.com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4B6A4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alt="Sidebar text box" style="position:absolute;left:0;text-align:left;margin-left:0;margin-top:0;width:169.2pt;height:775.5pt;z-index:251659264;visibility:visible;mso-wrap-style:square;mso-width-percent:0;mso-height-percent:0;mso-left-percent:88;mso-wrap-distance-left:9pt;mso-wrap-distance-top:3.6pt;mso-wrap-distance-right:9pt;mso-wrap-distance-bottom:3.6pt;mso-position-horizontal-relative:page;mso-position-vertical:top;mso-position-vertical-relative:margin;mso-width-percent:0;mso-height-percent:0;mso-left-percent:88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" filled="f" stroked="f">
                <v:textbox inset="0,0,0,0">
                  <w:txbxContent>
                    <w:p w14:paraId="473AE42B" w14:textId="05C5BED6" w:rsidR="00D70063" w:rsidRDefault="00C4353A" w:rsidP="000F0C31">
                      <w:pPr>
                        <w:pStyle w:val="Photo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1D9C022" wp14:editId="5CBF332B">
                            <wp:extent cx="2139950" cy="2192655"/>
                            <wp:effectExtent l="0" t="0" r="0" b="0"/>
                            <wp:docPr id="1913884045" name="Picture 1" descr="A person taking a selfi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13884045" name="Picture 1" descr="A person taking a selfie&#10;&#10;Description automatically generated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39950" cy="21926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sdt>
                      <w:sdtPr>
                        <w:rPr>
                          <w:sz w:val="36"/>
                        </w:rPr>
                        <w:alias w:val="Your Name"/>
                        <w:tag w:val="Your Name"/>
                        <w:id w:val="-1489158292"/>
                        <w:placeholder>
                          <w:docPart w:val="1F39EBC6E2B3481A95D5F6346837D93E"/>
                        </w:placeholder>
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<w15:appearance w15:val="hidden"/>
                        <w:text w:multiLine="1"/>
                      </w:sdtPr>
                      <w:sdtEndPr/>
                      <w:sdtContent>
                        <w:p w14:paraId="39502229" w14:textId="77777777" w:rsidR="00187B92" w:rsidRPr="00486E5D" w:rsidRDefault="00526A23" w:rsidP="00486E5D">
                          <w:pPr>
                            <w:pStyle w:val="Title"/>
                          </w:pPr>
                          <w:r w:rsidRPr="000203F6">
                            <w:rPr>
                              <w:sz w:val="36"/>
                            </w:rPr>
                            <w:t>LANCE STUBBLEFIELD</w:t>
                          </w:r>
                        </w:p>
                      </w:sdtContent>
                    </w:sdt>
                    <w:p w14:paraId="523B3EE2" w14:textId="4227E631" w:rsidR="00D70063" w:rsidRDefault="00610ED5" w:rsidP="00D70063">
                      <w:pPr>
                        <w:pStyle w:val="Subtitle"/>
                      </w:pPr>
                      <w:sdt>
                        <w:sdtPr>
                          <w:alias w:val="Position Title"/>
                          <w:tag w:val=""/>
                          <w:id w:val="-214128171"/>
                          <w:placeholder>
                            <w:docPart w:val="31C41EED8D6945A284A4A6064DE6A6F6"/>
                          </w:placeholder>
                          <w:dataBinding w:prefixMappings="xmlns:ns0='http://schemas.microsoft.com/office/2006/coverPageProps' " w:xpath="/ns0:CoverPageProperties[1]/ns0:CompanyAddress[1]" w:storeItemID="{55AF091B-3C7A-41E3-B477-F2FDAA23CFDA}"/>
                          <w15:appearance w15:val="hidden"/>
                          <w:text w:multiLine="1"/>
                        </w:sdtPr>
                        <w:sdtEndPr/>
                        <w:sdtContent>
                          <w:r w:rsidR="00F6458D">
                            <w:t>Efficient</w:t>
                          </w:r>
                          <w:r w:rsidR="00236A2A">
                            <w:t xml:space="preserve"> solutions</w:t>
                          </w:r>
                        </w:sdtContent>
                      </w:sdt>
                    </w:p>
                    <w:p w14:paraId="45E84296" w14:textId="11D5018B" w:rsidR="00D70063" w:rsidRDefault="00CC521B" w:rsidP="00D70063">
                      <w:pPr>
                        <w:pStyle w:val="Heading1"/>
                      </w:pPr>
                      <w:r>
                        <w:t>Who I am</w:t>
                      </w:r>
                    </w:p>
                    <w:p w14:paraId="688C52FE" w14:textId="77777777" w:rsidR="000F0C31" w:rsidRPr="000F0C31" w:rsidRDefault="003B4184" w:rsidP="00D70063">
                      <w:pPr>
                        <w:rPr>
                          <w:sz w:val="22"/>
                        </w:rPr>
                      </w:pPr>
                      <w:r w:rsidRPr="000F0C31">
                        <w:rPr>
                          <w:sz w:val="22"/>
                        </w:rPr>
                        <w:t xml:space="preserve">I am </w:t>
                      </w:r>
                      <w:r w:rsidR="00CC521B" w:rsidRPr="000F0C31">
                        <w:rPr>
                          <w:sz w:val="22"/>
                        </w:rPr>
                        <w:t>a naturally curious</w:t>
                      </w:r>
                      <w:r w:rsidRPr="000F0C31">
                        <w:rPr>
                          <w:sz w:val="22"/>
                        </w:rPr>
                        <w:t xml:space="preserve"> explorer</w:t>
                      </w:r>
                      <w:r w:rsidR="00CC521B" w:rsidRPr="000F0C31">
                        <w:rPr>
                          <w:sz w:val="22"/>
                        </w:rPr>
                        <w:t xml:space="preserve"> – I always want to see</w:t>
                      </w:r>
                      <w:r w:rsidR="000F0C31" w:rsidRPr="000F0C31">
                        <w:rPr>
                          <w:sz w:val="22"/>
                        </w:rPr>
                        <w:t xml:space="preserve"> where a path will lead.</w:t>
                      </w:r>
                    </w:p>
                    <w:p w14:paraId="2DA6D513" w14:textId="13690466" w:rsidR="00CC521B" w:rsidRDefault="00610ED5" w:rsidP="00444451">
                      <w:pPr>
                        <w:spacing w:after="0" w:line="240" w:lineRule="auto"/>
                      </w:pPr>
                      <w:sdt>
                        <w:sdtPr>
                          <w:id w:val="-393126032"/>
                          <w:placeholder>
                            <w:docPart w:val="08904993369D4EC587A837E3FE748560"/>
                          </w:placeholder>
                          <w:temporary/>
                          <w:showingPlcHdr/>
                          <w15:appearance w15:val="hidden"/>
                        </w:sdtPr>
                        <w:sdtEndPr/>
                        <w:sdtContent>
                          <w:r w:rsidR="00CC521B" w:rsidRPr="00CC521B">
                            <w:rPr>
                              <w:rStyle w:val="Heading1Char"/>
                            </w:rPr>
                            <w:t>Objective</w:t>
                          </w:r>
                        </w:sdtContent>
                      </w:sdt>
                    </w:p>
                    <w:p w14:paraId="7A4F5034" w14:textId="7DB897DC" w:rsidR="00D70063" w:rsidRPr="000F0C31" w:rsidRDefault="003B4184" w:rsidP="00D70063">
                      <w:pPr>
                        <w:rPr>
                          <w:sz w:val="22"/>
                        </w:rPr>
                      </w:pPr>
                      <w:r w:rsidRPr="000F0C31">
                        <w:rPr>
                          <w:sz w:val="22"/>
                        </w:rPr>
                        <w:t xml:space="preserve">My goal in life is to </w:t>
                      </w:r>
                      <w:r w:rsidR="00A019F3" w:rsidRPr="000F0C31">
                        <w:rPr>
                          <w:sz w:val="22"/>
                        </w:rPr>
                        <w:t>arm myself with as many skills and as much knowledge as I can</w:t>
                      </w:r>
                      <w:r w:rsidR="008F70C2" w:rsidRPr="000F0C31">
                        <w:rPr>
                          <w:sz w:val="22"/>
                        </w:rPr>
                        <w:t xml:space="preserve">, to better meet the next </w:t>
                      </w:r>
                      <w:r w:rsidR="00CC521B" w:rsidRPr="000F0C31">
                        <w:rPr>
                          <w:sz w:val="22"/>
                        </w:rPr>
                        <w:t>challenge</w:t>
                      </w:r>
                      <w:r w:rsidR="008F70C2" w:rsidRPr="000F0C31">
                        <w:rPr>
                          <w:sz w:val="22"/>
                        </w:rPr>
                        <w:t>.</w:t>
                      </w:r>
                    </w:p>
                    <w:sdt>
                      <w:sdtPr>
                        <w:id w:val="1993831541"/>
                        <w:placeholder>
                          <w:docPart w:val="B0E8D9A031F54B63960F9151B6EFE7DD"/>
                        </w:placeholder>
                        <w:temporary/>
                        <w:showingPlcHdr/>
                        <w15:appearance w15:val="hidden"/>
                      </w:sdtPr>
                      <w:sdtEndPr/>
                      <w:sdtContent>
                        <w:p w14:paraId="4FC4C151" w14:textId="77777777" w:rsidR="00D70063" w:rsidRDefault="00D70063" w:rsidP="00D70063">
                          <w:pPr>
                            <w:pStyle w:val="Heading2"/>
                          </w:pPr>
                          <w:r>
                            <w:t>Skills &amp; Abilities</w:t>
                          </w:r>
                        </w:p>
                      </w:sdtContent>
                    </w:sdt>
                    <w:p w14:paraId="2DBCC6A2" w14:textId="1CAF6830" w:rsidR="00451A3E" w:rsidRPr="000F0C31" w:rsidRDefault="00CC521B" w:rsidP="00D70063">
                      <w:pPr>
                        <w:rPr>
                          <w:sz w:val="22"/>
                        </w:rPr>
                      </w:pPr>
                      <w:r w:rsidRPr="000F0C31">
                        <w:rPr>
                          <w:sz w:val="22"/>
                        </w:rPr>
                        <w:t xml:space="preserve">I seem to have a gift for analysis and comprehension. I am </w:t>
                      </w:r>
                      <w:r w:rsidR="00BC2DA5">
                        <w:rPr>
                          <w:sz w:val="22"/>
                        </w:rPr>
                        <w:t xml:space="preserve">fast learning and </w:t>
                      </w:r>
                      <w:r w:rsidRPr="000F0C31">
                        <w:rPr>
                          <w:sz w:val="22"/>
                        </w:rPr>
                        <w:t>great at coming up with unique solutions.</w:t>
                      </w:r>
                      <w:r w:rsidR="00AF4C7E" w:rsidRPr="000F0C31">
                        <w:rPr>
                          <w:sz w:val="22"/>
                        </w:rPr>
                        <w:t xml:space="preserve"> </w:t>
                      </w:r>
                    </w:p>
                    <w:p w14:paraId="0D71E034" w14:textId="5D019932" w:rsidR="00D70063" w:rsidRDefault="00D70063" w:rsidP="00D70063">
                      <w:pPr>
                        <w:pStyle w:val="Heading2"/>
                      </w:pPr>
                    </w:p>
                    <w:p w14:paraId="215EF6D2" w14:textId="532FA018" w:rsidR="00444451" w:rsidRDefault="00444451" w:rsidP="00D70063">
                      <w:pPr>
                        <w:pStyle w:val="Heading2"/>
                      </w:pPr>
                    </w:p>
                    <w:p w14:paraId="651D8F55" w14:textId="3A10AF2F" w:rsidR="00444451" w:rsidRDefault="00444451" w:rsidP="00D70063">
                      <w:pPr>
                        <w:pStyle w:val="Heading2"/>
                      </w:pPr>
                    </w:p>
                    <w:p w14:paraId="2D1D68DB" w14:textId="5C4C57AC" w:rsidR="00444451" w:rsidRDefault="00444451" w:rsidP="00D70063">
                      <w:pPr>
                        <w:pStyle w:val="Heading2"/>
                      </w:pPr>
                    </w:p>
                    <w:p w14:paraId="77CC5193" w14:textId="74626A69" w:rsidR="00444451" w:rsidRDefault="00444451" w:rsidP="00D70063">
                      <w:pPr>
                        <w:pStyle w:val="Heading2"/>
                      </w:pPr>
                    </w:p>
                    <w:p w14:paraId="7E9941A4" w14:textId="58782863" w:rsidR="00444451" w:rsidRDefault="00444451" w:rsidP="00D70063">
                      <w:pPr>
                        <w:pStyle w:val="Heading2"/>
                      </w:pPr>
                    </w:p>
                    <w:p w14:paraId="14B248E4" w14:textId="16A30E06" w:rsidR="00444451" w:rsidRDefault="00444451" w:rsidP="00D70063">
                      <w:pPr>
                        <w:pStyle w:val="Heading2"/>
                      </w:pPr>
                    </w:p>
                    <w:p w14:paraId="64B2E735" w14:textId="72ECF33E" w:rsidR="00D70063" w:rsidRPr="00444451" w:rsidRDefault="00D67C54" w:rsidP="00526A23">
                      <w:pPr>
                        <w:pStyle w:val="ContactInfo"/>
                        <w:spacing w:after="0" w:line="240" w:lineRule="auto"/>
                        <w:rPr>
                          <w:color w:val="864A04" w:themeColor="accent1" w:themeShade="80"/>
                        </w:rPr>
                      </w:pPr>
                      <w:r>
                        <w:rPr>
                          <w:color w:val="864A04" w:themeColor="accent1" w:themeShade="80"/>
                        </w:rPr>
                        <w:t>720 K S</w:t>
                      </w:r>
                      <w:r w:rsidR="00BC64B0">
                        <w:rPr>
                          <w:color w:val="864A04" w:themeColor="accent1" w:themeShade="80"/>
                        </w:rPr>
                        <w:t>treet</w:t>
                      </w:r>
                    </w:p>
                    <w:p w14:paraId="438CC4AE" w14:textId="007EEB72" w:rsidR="00526A23" w:rsidRPr="00444451" w:rsidRDefault="00D67C54" w:rsidP="00526A23">
                      <w:pPr>
                        <w:pStyle w:val="ContactInfo"/>
                        <w:spacing w:line="240" w:lineRule="auto"/>
                        <w:rPr>
                          <w:color w:val="864A04" w:themeColor="accent1" w:themeShade="80"/>
                        </w:rPr>
                      </w:pPr>
                      <w:r>
                        <w:rPr>
                          <w:color w:val="864A04" w:themeColor="accent1" w:themeShade="80"/>
                        </w:rPr>
                        <w:t>Washougal</w:t>
                      </w:r>
                      <w:r w:rsidR="00526A23" w:rsidRPr="00444451">
                        <w:rPr>
                          <w:color w:val="864A04" w:themeColor="accent1" w:themeShade="80"/>
                        </w:rPr>
                        <w:t>, WA  986</w:t>
                      </w:r>
                      <w:r w:rsidR="00BC64B0">
                        <w:rPr>
                          <w:color w:val="864A04" w:themeColor="accent1" w:themeShade="80"/>
                        </w:rPr>
                        <w:t>71</w:t>
                      </w:r>
                    </w:p>
                    <w:p w14:paraId="3E5CBE8F" w14:textId="4155DE80" w:rsidR="00D70063" w:rsidRPr="00444451" w:rsidRDefault="00526A23" w:rsidP="00236A2A">
                      <w:pPr>
                        <w:pStyle w:val="ContactInfo"/>
                        <w:spacing w:after="0" w:line="240" w:lineRule="auto"/>
                        <w:rPr>
                          <w:color w:val="864A04" w:themeColor="accent1" w:themeShade="80"/>
                        </w:rPr>
                      </w:pPr>
                      <w:r w:rsidRPr="00444451">
                        <w:rPr>
                          <w:color w:val="864A04" w:themeColor="accent1" w:themeShade="80"/>
                        </w:rPr>
                        <w:t>360-635-</w:t>
                      </w:r>
                      <w:r w:rsidR="00BC64B0">
                        <w:rPr>
                          <w:color w:val="864A04" w:themeColor="accent1" w:themeShade="80"/>
                        </w:rPr>
                        <w:t>1883</w:t>
                      </w:r>
                    </w:p>
                    <w:p w14:paraId="070759C8" w14:textId="25F54D0C" w:rsidR="00D70063" w:rsidRPr="00444451" w:rsidRDefault="00526A23" w:rsidP="00236A2A">
                      <w:pPr>
                        <w:pStyle w:val="ContactInfo"/>
                        <w:spacing w:after="0" w:line="240" w:lineRule="auto"/>
                        <w:rPr>
                          <w:color w:val="864A04" w:themeColor="accent1" w:themeShade="80"/>
                        </w:rPr>
                      </w:pPr>
                      <w:r w:rsidRPr="00444451">
                        <w:rPr>
                          <w:color w:val="864A04" w:themeColor="accent1" w:themeShade="80"/>
                        </w:rPr>
                        <w:t>Lance</w:t>
                      </w:r>
                      <w:r w:rsidR="00BC64B0">
                        <w:rPr>
                          <w:color w:val="864A04" w:themeColor="accent1" w:themeShade="80"/>
                        </w:rPr>
                        <w:t>.stubblefield@gmail.com</w:t>
                      </w:r>
                    </w:p>
                  </w:txbxContent>
                </v:textbox>
                <w10:wrap type="square" anchorx="page" anchory="margin"/>
                <w10:anchorlock/>
              </v:shape>
            </w:pict>
          </mc:Fallback>
        </mc:AlternateContent>
      </w:r>
      <w:r w:rsidR="00184214" w:rsidRPr="0056458E">
        <w:rPr>
          <w:rFonts w:asciiTheme="majorHAnsi" w:hAnsiTheme="majorHAnsi" w:cstheme="majorHAnsi"/>
          <w:color w:val="864A04" w:themeColor="accent1" w:themeShade="80"/>
          <w:sz w:val="44"/>
        </w:rPr>
        <w:t>SUMMARY</w:t>
      </w:r>
    </w:p>
    <w:p w14:paraId="54C9A4EB" w14:textId="77777777" w:rsidR="00DD32CF" w:rsidRPr="00DD32CF" w:rsidRDefault="00DD32CF" w:rsidP="00DD32CF">
      <w:pPr>
        <w:rPr>
          <w:lang w:eastAsia="ja-JP"/>
        </w:rPr>
      </w:pPr>
    </w:p>
    <w:p w14:paraId="1AC6D326" w14:textId="53AF333A" w:rsidR="00D70063" w:rsidRDefault="008C4102" w:rsidP="00D70063">
      <w:pPr>
        <w:pStyle w:val="Heading3"/>
      </w:pPr>
      <w:r>
        <w:t xml:space="preserve">career </w:t>
      </w:r>
      <w:sdt>
        <w:sdtPr>
          <w:id w:val="-1420087472"/>
          <w:placeholder>
            <w:docPart w:val="1A76894F5D0A447ABB7FD48DDC8771B9"/>
          </w:placeholder>
          <w:temporary/>
          <w:showingPlcHdr/>
          <w15:appearance w15:val="hidden"/>
        </w:sdtPr>
        <w:sdtEndPr/>
        <w:sdtContent>
          <w:r w:rsidR="00D70063">
            <w:t>Experience</w:t>
          </w:r>
        </w:sdtContent>
      </w:sdt>
    </w:p>
    <w:p w14:paraId="589F15CC" w14:textId="2E23A2C3" w:rsidR="00D70063" w:rsidRDefault="00D67C54" w:rsidP="00784769">
      <w:pPr>
        <w:pStyle w:val="Heading4"/>
        <w:spacing w:before="0"/>
        <w:rPr>
          <w:sz w:val="26"/>
          <w:szCs w:val="26"/>
        </w:rPr>
      </w:pPr>
      <w:r>
        <w:rPr>
          <w:sz w:val="26"/>
          <w:szCs w:val="26"/>
        </w:rPr>
        <w:t>INTERSTATE ADVANCED MAteriALS</w:t>
      </w:r>
    </w:p>
    <w:p w14:paraId="59F472DB" w14:textId="6AA2E591" w:rsidR="00526A23" w:rsidRPr="00526A23" w:rsidRDefault="00526A23" w:rsidP="00AC14B6">
      <w:pPr>
        <w:pStyle w:val="Heading7"/>
        <w:spacing w:before="0" w:line="240" w:lineRule="auto"/>
        <w:ind w:firstLine="720"/>
      </w:pPr>
      <w:r>
        <w:t>Portland, Oregon</w:t>
      </w:r>
    </w:p>
    <w:p w14:paraId="6A140767" w14:textId="54064FAC" w:rsidR="00D70063" w:rsidRDefault="00D67C54" w:rsidP="00D70063">
      <w:pPr>
        <w:pStyle w:val="Heading5"/>
      </w:pPr>
      <w:r>
        <w:t>FINANCIAL ANALYST/OFFICE ADMIN</w:t>
      </w:r>
      <w:r w:rsidR="00886E84">
        <w:t xml:space="preserve"> - </w:t>
      </w:r>
      <w:r w:rsidR="00526A23">
        <w:t>Feb 2008 to present</w:t>
      </w:r>
    </w:p>
    <w:p w14:paraId="1D6CE186" w14:textId="79A07D51" w:rsidR="00D70063" w:rsidRDefault="006538D5" w:rsidP="00D70063">
      <w:r>
        <w:t>Billing/Accounting</w:t>
      </w:r>
      <w:r w:rsidR="00205D67">
        <w:t xml:space="preserve">, </w:t>
      </w:r>
      <w:r>
        <w:t>Budgeting</w:t>
      </w:r>
      <w:r w:rsidR="00205D67">
        <w:t xml:space="preserve">, </w:t>
      </w:r>
      <w:r>
        <w:t>Purchasing</w:t>
      </w:r>
      <w:r w:rsidR="00205D67">
        <w:t xml:space="preserve">, </w:t>
      </w:r>
      <w:r>
        <w:t>Job Processing</w:t>
      </w:r>
      <w:r w:rsidR="00205D67">
        <w:t xml:space="preserve">, </w:t>
      </w:r>
      <w:r w:rsidR="004F49FF">
        <w:t>IT</w:t>
      </w:r>
      <w:r w:rsidR="00B52E95">
        <w:t>/</w:t>
      </w:r>
      <w:r>
        <w:t>Tech Support</w:t>
      </w:r>
      <w:r w:rsidR="00B52E95">
        <w:t xml:space="preserve">, </w:t>
      </w:r>
      <w:r>
        <w:t>Systems Analyst</w:t>
      </w:r>
      <w:r w:rsidR="004F49FF">
        <w:t xml:space="preserve">, </w:t>
      </w:r>
      <w:r>
        <w:t>Networking</w:t>
      </w:r>
      <w:r w:rsidR="004F49FF">
        <w:t xml:space="preserve">, </w:t>
      </w:r>
      <w:r>
        <w:t>Programming</w:t>
      </w:r>
      <w:r w:rsidR="004F49FF">
        <w:t xml:space="preserve">, </w:t>
      </w:r>
      <w:r>
        <w:t>Database</w:t>
      </w:r>
      <w:r w:rsidR="004F49FF">
        <w:t xml:space="preserve"> </w:t>
      </w:r>
      <w:r>
        <w:t>Administrator</w:t>
      </w:r>
      <w:r w:rsidR="000A1D61">
        <w:t xml:space="preserve">, </w:t>
      </w:r>
      <w:r>
        <w:t>Technical Writing</w:t>
      </w:r>
      <w:r w:rsidR="000A1D61">
        <w:t xml:space="preserve">, </w:t>
      </w:r>
      <w:r>
        <w:t>Technical Training</w:t>
      </w:r>
      <w:r w:rsidR="005F726C">
        <w:t>, R</w:t>
      </w:r>
      <w:r>
        <w:t>eport Writing</w:t>
      </w:r>
    </w:p>
    <w:p w14:paraId="2EE92558" w14:textId="1ABE5873" w:rsidR="00D70063" w:rsidRDefault="00886E84" w:rsidP="00784769">
      <w:pPr>
        <w:pStyle w:val="Heading4"/>
        <w:spacing w:before="0"/>
      </w:pPr>
      <w:r>
        <w:t>sELF eMPLOYED</w:t>
      </w:r>
    </w:p>
    <w:p w14:paraId="1353F737" w14:textId="3924E27E" w:rsidR="00886E84" w:rsidRDefault="00AC14B6" w:rsidP="00AC14B6">
      <w:pPr>
        <w:pStyle w:val="Heading7"/>
        <w:spacing w:before="0" w:line="240" w:lineRule="auto"/>
        <w:ind w:firstLine="720"/>
      </w:pPr>
      <w:r>
        <w:t>Vancouver, Washington</w:t>
      </w:r>
    </w:p>
    <w:p w14:paraId="42A30E1D" w14:textId="4F427323" w:rsidR="00616730" w:rsidRPr="00616730" w:rsidRDefault="00616730" w:rsidP="00CD238A">
      <w:pPr>
        <w:pStyle w:val="Heading5"/>
      </w:pPr>
      <w:r>
        <w:t xml:space="preserve">BUSINESS ANALYST </w:t>
      </w:r>
      <w:r w:rsidR="00333A27">
        <w:t>–</w:t>
      </w:r>
      <w:r>
        <w:t xml:space="preserve"> </w:t>
      </w:r>
      <w:r w:rsidR="00333A27">
        <w:t>2010 to present</w:t>
      </w:r>
    </w:p>
    <w:p w14:paraId="414A64EE" w14:textId="25A25596" w:rsidR="00D70063" w:rsidRDefault="00784769" w:rsidP="00CD238A">
      <w:pPr>
        <w:spacing w:after="0" w:line="240" w:lineRule="auto"/>
      </w:pPr>
      <w:r>
        <w:t>Creating charts, graphs and tables using Excel, Word, and Access.</w:t>
      </w:r>
      <w:r w:rsidR="00314DBF">
        <w:t xml:space="preserve"> </w:t>
      </w:r>
      <w:r>
        <w:t>Designing custom applications</w:t>
      </w:r>
      <w:r w:rsidR="00314DBF">
        <w:t xml:space="preserve"> for business analysis and reporting.</w:t>
      </w:r>
    </w:p>
    <w:p w14:paraId="7B219B22" w14:textId="77777777" w:rsidR="00784769" w:rsidRDefault="00784769" w:rsidP="00CD238A">
      <w:pPr>
        <w:spacing w:after="0" w:line="240" w:lineRule="auto"/>
      </w:pPr>
    </w:p>
    <w:p w14:paraId="5E0ECEA2" w14:textId="5A32B48D" w:rsidR="00D70063" w:rsidRDefault="00610ED5" w:rsidP="00D70063">
      <w:pPr>
        <w:pStyle w:val="Heading3"/>
      </w:pPr>
      <w:sdt>
        <w:sdtPr>
          <w:id w:val="1745452497"/>
          <w:placeholder>
            <w:docPart w:val="74AD158810C449D09B0864B6400FC08D"/>
          </w:placeholder>
          <w:temporary/>
          <w:showingPlcHdr/>
          <w15:appearance w15:val="hidden"/>
        </w:sdtPr>
        <w:sdtEndPr/>
        <w:sdtContent>
          <w:r w:rsidR="00D70063">
            <w:t>Education</w:t>
          </w:r>
        </w:sdtContent>
      </w:sdt>
      <w:r w:rsidR="00DE1E4C">
        <w:t xml:space="preserve"> summary</w:t>
      </w:r>
    </w:p>
    <w:p w14:paraId="791A0453" w14:textId="040C9988" w:rsidR="00D70063" w:rsidRDefault="00F4052D" w:rsidP="00D70063">
      <w:pPr>
        <w:pStyle w:val="Heading4"/>
      </w:pPr>
      <w:r>
        <w:t>Trend college; business; portland, or</w:t>
      </w:r>
    </w:p>
    <w:p w14:paraId="7624DE6F" w14:textId="025D84D3" w:rsidR="00D70063" w:rsidRDefault="00325D60" w:rsidP="00AC14B6">
      <w:pPr>
        <w:spacing w:after="0" w:line="240" w:lineRule="auto"/>
        <w:ind w:firstLine="720"/>
      </w:pPr>
      <w:r w:rsidRPr="00E21245">
        <w:rPr>
          <w:sz w:val="28"/>
        </w:rPr>
        <w:t>199</w:t>
      </w:r>
      <w:r w:rsidR="00E21245">
        <w:rPr>
          <w:sz w:val="28"/>
        </w:rPr>
        <w:t>1</w:t>
      </w:r>
      <w:r w:rsidR="00314DBF">
        <w:rPr>
          <w:sz w:val="28"/>
        </w:rPr>
        <w:t xml:space="preserve"> - </w:t>
      </w:r>
      <w:r>
        <w:t>Business Management, Accounting, Marketing</w:t>
      </w:r>
    </w:p>
    <w:p w14:paraId="7BC7612C" w14:textId="15BBA21A" w:rsidR="00E21245" w:rsidRDefault="00E21245" w:rsidP="005E500B">
      <w:pPr>
        <w:pStyle w:val="Heading4"/>
      </w:pPr>
      <w:r>
        <w:t>Owen Sabin Occupational Skills</w:t>
      </w:r>
    </w:p>
    <w:p w14:paraId="7885E8A9" w14:textId="034CF10F" w:rsidR="005E500B" w:rsidRDefault="005E500B" w:rsidP="00AC14B6">
      <w:pPr>
        <w:spacing w:after="0" w:line="240" w:lineRule="auto"/>
        <w:ind w:firstLine="720"/>
      </w:pPr>
      <w:r w:rsidRPr="005E500B">
        <w:rPr>
          <w:sz w:val="28"/>
        </w:rPr>
        <w:t>1989</w:t>
      </w:r>
      <w:r w:rsidR="00314DBF">
        <w:rPr>
          <w:sz w:val="28"/>
        </w:rPr>
        <w:t xml:space="preserve"> - </w:t>
      </w:r>
      <w:r>
        <w:t>Electronic Engineering, Principles of Technology</w:t>
      </w:r>
    </w:p>
    <w:p w14:paraId="39C879B5" w14:textId="77777777" w:rsidR="00314DBF" w:rsidRDefault="00314DBF" w:rsidP="00314DBF">
      <w:pPr>
        <w:spacing w:after="0" w:line="240" w:lineRule="auto"/>
      </w:pPr>
    </w:p>
    <w:p w14:paraId="7F7632F2" w14:textId="77777777" w:rsidR="00D70063" w:rsidRDefault="00610ED5" w:rsidP="00D70063">
      <w:pPr>
        <w:pStyle w:val="Heading3"/>
      </w:pPr>
      <w:sdt>
        <w:sdtPr>
          <w:id w:val="-1841693515"/>
          <w:placeholder>
            <w:docPart w:val="7DE8EE09DAE342A1849D32122C98B5B0"/>
          </w:placeholder>
          <w:temporary/>
          <w:showingPlcHdr/>
          <w15:appearance w15:val="hidden"/>
        </w:sdtPr>
        <w:sdtEndPr/>
        <w:sdtContent>
          <w:r w:rsidR="00D70063">
            <w:t>COMMUNICATION</w:t>
          </w:r>
        </w:sdtContent>
      </w:sdt>
    </w:p>
    <w:p w14:paraId="748D5A08" w14:textId="4BBE7FA0" w:rsidR="00D70063" w:rsidRDefault="006A464D" w:rsidP="00D70063">
      <w:r>
        <w:t>Professional and eye-catching reports.</w:t>
      </w:r>
      <w:r w:rsidR="003F18F6">
        <w:t xml:space="preserve"> Functional and easy to fill out web apps and production documents. </w:t>
      </w:r>
    </w:p>
    <w:p w14:paraId="6DC3E94D" w14:textId="77777777" w:rsidR="00D70063" w:rsidRDefault="00610ED5" w:rsidP="00D70063">
      <w:pPr>
        <w:pStyle w:val="Heading3"/>
      </w:pPr>
      <w:sdt>
        <w:sdtPr>
          <w:id w:val="-2083436385"/>
          <w:placeholder>
            <w:docPart w:val="BED6BD40E0EE4658A2D3D11AD774E2CD"/>
          </w:placeholder>
          <w:temporary/>
          <w:showingPlcHdr/>
          <w15:appearance w15:val="hidden"/>
        </w:sdtPr>
        <w:sdtEndPr/>
        <w:sdtContent>
          <w:r w:rsidR="00D70063">
            <w:t>LEADERSHIP</w:t>
          </w:r>
        </w:sdtContent>
      </w:sdt>
    </w:p>
    <w:p w14:paraId="0FDA2DAE" w14:textId="6CC42027" w:rsidR="00D70063" w:rsidRDefault="00F6458D" w:rsidP="00D70063">
      <w:r>
        <w:t>Experience with project management, department lead, section manager. I know how to utilize assets and resources efficiently.</w:t>
      </w:r>
    </w:p>
    <w:p w14:paraId="401725AE" w14:textId="3E549889" w:rsidR="00D70063" w:rsidRDefault="00DE1E4C" w:rsidP="00D70063">
      <w:pPr>
        <w:pStyle w:val="Heading3"/>
      </w:pPr>
      <w:r>
        <w:t>future</w:t>
      </w:r>
    </w:p>
    <w:p w14:paraId="74CD9B8A" w14:textId="0140F23F" w:rsidR="001B108C" w:rsidRDefault="004B1482" w:rsidP="001B108C">
      <w:pPr>
        <w:rPr>
          <w:lang w:eastAsia="ja-JP"/>
        </w:rPr>
      </w:pPr>
      <w:r>
        <w:rPr>
          <w:lang w:eastAsia="ja-JP"/>
        </w:rPr>
        <w:t xml:space="preserve">My goal is to find a </w:t>
      </w:r>
      <w:r w:rsidR="006E3C75">
        <w:rPr>
          <w:lang w:eastAsia="ja-JP"/>
        </w:rPr>
        <w:t>long-term</w:t>
      </w:r>
      <w:r>
        <w:rPr>
          <w:lang w:eastAsia="ja-JP"/>
        </w:rPr>
        <w:t xml:space="preserve"> position that offers </w:t>
      </w:r>
      <w:proofErr w:type="gramStart"/>
      <w:r>
        <w:rPr>
          <w:lang w:eastAsia="ja-JP"/>
        </w:rPr>
        <w:t>opportunity</w:t>
      </w:r>
      <w:proofErr w:type="gramEnd"/>
      <w:r>
        <w:rPr>
          <w:lang w:eastAsia="ja-JP"/>
        </w:rPr>
        <w:t xml:space="preserve"> to grow </w:t>
      </w:r>
      <w:r w:rsidR="00FC499C">
        <w:rPr>
          <w:lang w:eastAsia="ja-JP"/>
        </w:rPr>
        <w:t xml:space="preserve">and keeps me challenged. </w:t>
      </w:r>
      <w:r w:rsidR="00F6458D">
        <w:rPr>
          <w:lang w:eastAsia="ja-JP"/>
        </w:rPr>
        <w:t xml:space="preserve">I want to learn new things while providing an organization the expertise </w:t>
      </w:r>
      <w:r w:rsidR="00E459AD">
        <w:rPr>
          <w:lang w:eastAsia="ja-JP"/>
        </w:rPr>
        <w:t xml:space="preserve">I have already obtained. </w:t>
      </w:r>
    </w:p>
    <w:p w14:paraId="339A07EB" w14:textId="77777777" w:rsidR="00E459AD" w:rsidRDefault="00E459AD" w:rsidP="001B108C">
      <w:pPr>
        <w:rPr>
          <w:lang w:eastAsia="ja-JP"/>
        </w:rPr>
      </w:pPr>
    </w:p>
    <w:p w14:paraId="60DBCB4D" w14:textId="77777777" w:rsidR="00314DBF" w:rsidRDefault="00314DBF">
      <w:pPr>
        <w:rPr>
          <w:rFonts w:asciiTheme="majorHAnsi" w:eastAsiaTheme="minorEastAsia" w:hAnsiTheme="majorHAnsi" w:cstheme="majorHAnsi"/>
          <w:color w:val="864A04" w:themeColor="accent1" w:themeShade="80"/>
          <w:sz w:val="44"/>
          <w:lang w:eastAsia="ja-JP"/>
        </w:rPr>
      </w:pPr>
      <w:r>
        <w:rPr>
          <w:rFonts w:asciiTheme="majorHAnsi" w:hAnsiTheme="majorHAnsi" w:cstheme="majorHAnsi"/>
          <w:color w:val="864A04" w:themeColor="accent1" w:themeShade="80"/>
          <w:sz w:val="44"/>
        </w:rPr>
        <w:br w:type="page"/>
      </w:r>
    </w:p>
    <w:p w14:paraId="579DB3F1" w14:textId="71938CF3" w:rsidR="00C62338" w:rsidRPr="00040445" w:rsidRDefault="0066372B" w:rsidP="00040445">
      <w:pPr>
        <w:pStyle w:val="Photo"/>
        <w:rPr>
          <w:rFonts w:asciiTheme="majorHAnsi" w:hAnsiTheme="majorHAnsi" w:cstheme="majorHAnsi"/>
          <w:color w:val="864A04" w:themeColor="accent1" w:themeShade="80"/>
          <w:sz w:val="44"/>
        </w:rPr>
      </w:pPr>
      <w:r w:rsidRPr="00040445">
        <w:rPr>
          <w:rFonts w:asciiTheme="majorHAnsi" w:hAnsiTheme="majorHAnsi" w:cstheme="majorHAnsi"/>
          <w:color w:val="864A04" w:themeColor="accent1" w:themeShade="80"/>
          <w:sz w:val="44"/>
        </w:rPr>
        <w:lastRenderedPageBreak/>
        <w:t>S</w:t>
      </w:r>
      <w:r w:rsidR="007F05A1" w:rsidRPr="00040445">
        <w:rPr>
          <w:rFonts w:asciiTheme="majorHAnsi" w:hAnsiTheme="majorHAnsi" w:cstheme="majorHAnsi"/>
          <w:color w:val="864A04" w:themeColor="accent1" w:themeShade="80"/>
          <w:sz w:val="44"/>
        </w:rPr>
        <w:t>KILLS and APTITUDES</w:t>
      </w:r>
    </w:p>
    <w:p w14:paraId="599F67CE" w14:textId="3927A4F7" w:rsidR="00C62338" w:rsidRDefault="00040445" w:rsidP="00D362DC">
      <w:pPr>
        <w:pStyle w:val="Heading2"/>
      </w:pPr>
      <w:r>
        <w:t>Technology</w:t>
      </w:r>
      <w:r w:rsidR="00F51D69">
        <w:t>, Sciences, Computers</w:t>
      </w:r>
    </w:p>
    <w:p w14:paraId="181F0968" w14:textId="317F09D8" w:rsidR="00AE3099" w:rsidRDefault="00AE3099" w:rsidP="00AE3099">
      <w:r w:rsidRPr="00C63399">
        <w:rPr>
          <w:rStyle w:val="Heading7Char"/>
        </w:rPr>
        <w:t>Computers</w:t>
      </w:r>
      <w:r>
        <w:t xml:space="preserve"> </w:t>
      </w:r>
      <w:r w:rsidR="0002469F">
        <w:t xml:space="preserve">– Web Design, Custom Applications, Networking, Programming, </w:t>
      </w:r>
      <w:r w:rsidR="003340ED">
        <w:t>Database Administration, Tier 3 Support</w:t>
      </w:r>
    </w:p>
    <w:p w14:paraId="78689E84" w14:textId="49C70FE6" w:rsidR="0087299E" w:rsidRDefault="00C50480" w:rsidP="001B108C">
      <w:pPr>
        <w:rPr>
          <w:lang w:eastAsia="ja-JP"/>
        </w:rPr>
      </w:pPr>
      <w:r w:rsidRPr="0038213D">
        <w:rPr>
          <w:rStyle w:val="Heading7Char"/>
        </w:rPr>
        <w:t>Languages</w:t>
      </w:r>
      <w:r w:rsidR="0087299E">
        <w:rPr>
          <w:lang w:eastAsia="ja-JP"/>
        </w:rPr>
        <w:t xml:space="preserve"> – VBA, VB, JavaScript, HTML 5, PHP, ASP, Batch, Basic, </w:t>
      </w:r>
      <w:r>
        <w:rPr>
          <w:lang w:eastAsia="ja-JP"/>
        </w:rPr>
        <w:t>C++, Java, GML, Arduino, Perl, Ruby, SQL</w:t>
      </w:r>
    </w:p>
    <w:p w14:paraId="733BC2F5" w14:textId="700E16E4" w:rsidR="00F51D69" w:rsidRDefault="00F51D69" w:rsidP="001B108C">
      <w:pPr>
        <w:rPr>
          <w:lang w:eastAsia="ja-JP"/>
        </w:rPr>
      </w:pPr>
      <w:r w:rsidRPr="00641710">
        <w:rPr>
          <w:rStyle w:val="Heading7Char"/>
        </w:rPr>
        <w:t>Software</w:t>
      </w:r>
      <w:r>
        <w:rPr>
          <w:lang w:eastAsia="ja-JP"/>
        </w:rPr>
        <w:t xml:space="preserve"> – Windows, Linux, </w:t>
      </w:r>
      <w:r w:rsidR="006628BB">
        <w:rPr>
          <w:lang w:eastAsia="ja-JP"/>
        </w:rPr>
        <w:t xml:space="preserve">MS Office (Excel, Word, </w:t>
      </w:r>
      <w:r w:rsidR="00D10D13">
        <w:rPr>
          <w:lang w:eastAsia="ja-JP"/>
        </w:rPr>
        <w:t xml:space="preserve">Access, </w:t>
      </w:r>
      <w:r w:rsidR="006628BB">
        <w:rPr>
          <w:lang w:eastAsia="ja-JP"/>
        </w:rPr>
        <w:t xml:space="preserve">PowerPoint, Publisher, Outlook, </w:t>
      </w:r>
      <w:r w:rsidR="009C1ECE">
        <w:rPr>
          <w:lang w:eastAsia="ja-JP"/>
        </w:rPr>
        <w:t xml:space="preserve">Visio), </w:t>
      </w:r>
      <w:r w:rsidR="00DE1CB2">
        <w:rPr>
          <w:lang w:eastAsia="ja-JP"/>
        </w:rPr>
        <w:t xml:space="preserve">OpenOffice, LibreOffice, </w:t>
      </w:r>
      <w:r w:rsidR="003C5284">
        <w:rPr>
          <w:lang w:eastAsia="ja-JP"/>
        </w:rPr>
        <w:t xml:space="preserve">Spice, </w:t>
      </w:r>
      <w:r w:rsidR="000057F2">
        <w:rPr>
          <w:lang w:eastAsia="ja-JP"/>
        </w:rPr>
        <w:t xml:space="preserve">Autodesk 123D, </w:t>
      </w:r>
      <w:proofErr w:type="spellStart"/>
      <w:r w:rsidR="000057F2">
        <w:rPr>
          <w:lang w:eastAsia="ja-JP"/>
        </w:rPr>
        <w:t>Meshmixer</w:t>
      </w:r>
      <w:proofErr w:type="spellEnd"/>
      <w:r w:rsidR="000057F2">
        <w:rPr>
          <w:lang w:eastAsia="ja-JP"/>
        </w:rPr>
        <w:t xml:space="preserve">, </w:t>
      </w:r>
      <w:proofErr w:type="spellStart"/>
      <w:r w:rsidR="000057F2">
        <w:rPr>
          <w:lang w:eastAsia="ja-JP"/>
        </w:rPr>
        <w:t>Repetier</w:t>
      </w:r>
      <w:proofErr w:type="spellEnd"/>
      <w:r w:rsidR="000057F2">
        <w:rPr>
          <w:lang w:eastAsia="ja-JP"/>
        </w:rPr>
        <w:t xml:space="preserve">, </w:t>
      </w:r>
      <w:r w:rsidR="008235E4">
        <w:rPr>
          <w:lang w:eastAsia="ja-JP"/>
        </w:rPr>
        <w:t xml:space="preserve">Syspro, </w:t>
      </w:r>
      <w:proofErr w:type="spellStart"/>
      <w:r w:rsidR="008235E4">
        <w:rPr>
          <w:lang w:eastAsia="ja-JP"/>
        </w:rPr>
        <w:t>Worldship</w:t>
      </w:r>
      <w:proofErr w:type="spellEnd"/>
      <w:r w:rsidR="008235E4">
        <w:rPr>
          <w:lang w:eastAsia="ja-JP"/>
        </w:rPr>
        <w:t xml:space="preserve">, </w:t>
      </w:r>
      <w:r w:rsidR="00D10D13">
        <w:rPr>
          <w:lang w:eastAsia="ja-JP"/>
        </w:rPr>
        <w:t xml:space="preserve">Crystal, </w:t>
      </w:r>
      <w:r w:rsidR="00A92E26">
        <w:rPr>
          <w:lang w:eastAsia="ja-JP"/>
        </w:rPr>
        <w:t xml:space="preserve">Blender, </w:t>
      </w:r>
      <w:r w:rsidR="00D10D13">
        <w:rPr>
          <w:lang w:eastAsia="ja-JP"/>
        </w:rPr>
        <w:t>etc.</w:t>
      </w:r>
    </w:p>
    <w:p w14:paraId="54AEDD77" w14:textId="1BFC44A3" w:rsidR="0098686C" w:rsidRDefault="00216316" w:rsidP="001B108C">
      <w:pPr>
        <w:rPr>
          <w:lang w:eastAsia="ja-JP"/>
        </w:rPr>
      </w:pPr>
      <w:r>
        <w:rPr>
          <w:rStyle w:val="Heading7Char"/>
        </w:rPr>
        <w:t>Electrical</w:t>
      </w:r>
      <w:r w:rsidR="00641710">
        <w:rPr>
          <w:lang w:eastAsia="ja-JP"/>
        </w:rPr>
        <w:t xml:space="preserve"> – Electronics, PC Assembly/Repair</w:t>
      </w:r>
      <w:r w:rsidR="00EC68AA">
        <w:rPr>
          <w:lang w:eastAsia="ja-JP"/>
        </w:rPr>
        <w:t xml:space="preserve">, </w:t>
      </w:r>
      <w:r w:rsidR="00BB747C">
        <w:rPr>
          <w:lang w:eastAsia="ja-JP"/>
        </w:rPr>
        <w:t>Design/Read Schematics, Circuit Layout</w:t>
      </w:r>
      <w:r w:rsidR="00930443">
        <w:rPr>
          <w:lang w:eastAsia="ja-JP"/>
        </w:rPr>
        <w:t xml:space="preserve">, </w:t>
      </w:r>
      <w:r w:rsidR="0065490B">
        <w:rPr>
          <w:lang w:eastAsia="ja-JP"/>
        </w:rPr>
        <w:t>Microcontrollers (Raspberry Pi, Arduino Uno, Basic Stamp, etc.)</w:t>
      </w:r>
      <w:r w:rsidR="007A3549">
        <w:rPr>
          <w:lang w:eastAsia="ja-JP"/>
        </w:rPr>
        <w:t>, Robotics, 3D Printing (FD</w:t>
      </w:r>
      <w:r w:rsidR="00173D76">
        <w:rPr>
          <w:lang w:eastAsia="ja-JP"/>
        </w:rPr>
        <w:t xml:space="preserve">M), </w:t>
      </w:r>
      <w:r>
        <w:rPr>
          <w:lang w:eastAsia="ja-JP"/>
        </w:rPr>
        <w:t xml:space="preserve">and </w:t>
      </w:r>
      <w:proofErr w:type="gramStart"/>
      <w:r>
        <w:rPr>
          <w:lang w:eastAsia="ja-JP"/>
        </w:rPr>
        <w:t>more</w:t>
      </w:r>
      <w:proofErr w:type="gramEnd"/>
    </w:p>
    <w:p w14:paraId="34D22739" w14:textId="02138B38" w:rsidR="007B6859" w:rsidRDefault="00216316" w:rsidP="001B108C">
      <w:pPr>
        <w:rPr>
          <w:lang w:eastAsia="ja-JP"/>
        </w:rPr>
      </w:pPr>
      <w:r w:rsidRPr="003C7C42">
        <w:rPr>
          <w:rStyle w:val="Heading7Char"/>
        </w:rPr>
        <w:t>Scientific</w:t>
      </w:r>
      <w:r>
        <w:rPr>
          <w:lang w:eastAsia="ja-JP"/>
        </w:rPr>
        <w:t xml:space="preserve"> – Basic chemistry, basic biology, </w:t>
      </w:r>
      <w:r w:rsidR="00C84372">
        <w:rPr>
          <w:lang w:eastAsia="ja-JP"/>
        </w:rPr>
        <w:t>physics, astronomy, math (algebra, calc., trig</w:t>
      </w:r>
      <w:r w:rsidR="00C17EAF">
        <w:rPr>
          <w:lang w:eastAsia="ja-JP"/>
        </w:rPr>
        <w:t>.)</w:t>
      </w:r>
    </w:p>
    <w:p w14:paraId="11E6A688" w14:textId="6DD3652F" w:rsidR="00040445" w:rsidRDefault="00040445" w:rsidP="00D32B2D">
      <w:pPr>
        <w:pStyle w:val="Heading2"/>
      </w:pPr>
      <w:r>
        <w:t>Business</w:t>
      </w:r>
    </w:p>
    <w:p w14:paraId="61FB9E72" w14:textId="3FE611ED" w:rsidR="00673892" w:rsidRDefault="00673892" w:rsidP="00AD5D7F">
      <w:r w:rsidRPr="00B87D71">
        <w:rPr>
          <w:rStyle w:val="Heading7Char"/>
        </w:rPr>
        <w:t>Office</w:t>
      </w:r>
      <w:r w:rsidR="007F2065">
        <w:t xml:space="preserve"> </w:t>
      </w:r>
      <w:r w:rsidR="007F2065" w:rsidRPr="001F5955">
        <w:t xml:space="preserve">- </w:t>
      </w:r>
      <w:r w:rsidR="00AD5D7F">
        <w:t>M</w:t>
      </w:r>
      <w:r w:rsidR="00AB160B" w:rsidRPr="001F5955">
        <w:t>ulti-Line Phones,</w:t>
      </w:r>
      <w:r w:rsidR="00AB160B">
        <w:t xml:space="preserve"> </w:t>
      </w:r>
      <w:r w:rsidR="00AD5D7F">
        <w:t xml:space="preserve">Copier (use/maintenance), </w:t>
      </w:r>
      <w:r w:rsidR="005A709B">
        <w:t>Purchasing</w:t>
      </w:r>
      <w:r w:rsidR="00AA6930">
        <w:t>, Typing</w:t>
      </w:r>
      <w:r w:rsidR="00930932">
        <w:t xml:space="preserve"> (70+WPM), 10-key (</w:t>
      </w:r>
      <w:r w:rsidR="005B53FF">
        <w:t xml:space="preserve">up to 17,000 kph). </w:t>
      </w:r>
    </w:p>
    <w:p w14:paraId="3AF45F6B" w14:textId="663B9578" w:rsidR="005A709B" w:rsidRDefault="005A709B" w:rsidP="00AD5D7F">
      <w:r w:rsidRPr="00F719C9">
        <w:rPr>
          <w:rStyle w:val="Heading7Char"/>
        </w:rPr>
        <w:t>Accounting</w:t>
      </w:r>
      <w:r>
        <w:t xml:space="preserve"> – Billing, Debits/Credits, Balancing Ledger, </w:t>
      </w:r>
      <w:r w:rsidR="00300DA4">
        <w:t>Depreciation and Loan calculations, Payroll</w:t>
      </w:r>
    </w:p>
    <w:p w14:paraId="0D76A744" w14:textId="5C3B46A7" w:rsidR="00040445" w:rsidRDefault="00040445" w:rsidP="00AD5D7F">
      <w:pPr>
        <w:rPr>
          <w:lang w:eastAsia="ja-JP"/>
        </w:rPr>
      </w:pPr>
      <w:r w:rsidRPr="00BA55D0">
        <w:rPr>
          <w:rStyle w:val="Heading7Char"/>
        </w:rPr>
        <w:t>Communications</w:t>
      </w:r>
      <w:r w:rsidR="00300DA4">
        <w:rPr>
          <w:lang w:eastAsia="ja-JP"/>
        </w:rPr>
        <w:t xml:space="preserve"> – Business Analysis Reporting, Predictive Analysis, Charts, Graphs, Email Lists, Scheduled Reporting</w:t>
      </w:r>
    </w:p>
    <w:p w14:paraId="13B00023" w14:textId="679CD212" w:rsidR="00632890" w:rsidRDefault="00632890" w:rsidP="00AD5D7F">
      <w:pPr>
        <w:rPr>
          <w:lang w:eastAsia="ja-JP"/>
        </w:rPr>
      </w:pPr>
      <w:r w:rsidRPr="008B6726">
        <w:rPr>
          <w:rStyle w:val="Heading7Char"/>
        </w:rPr>
        <w:t>Operations</w:t>
      </w:r>
      <w:r>
        <w:rPr>
          <w:lang w:eastAsia="ja-JP"/>
        </w:rPr>
        <w:t xml:space="preserve"> – Inventory Tracking, Loss Prevention and Tracking, Production Scheduling and Tracking</w:t>
      </w:r>
      <w:r w:rsidR="00DA4D54">
        <w:rPr>
          <w:lang w:eastAsia="ja-JP"/>
        </w:rPr>
        <w:t>, Technology Implementation</w:t>
      </w:r>
    </w:p>
    <w:p w14:paraId="68541B28" w14:textId="160FFFB1" w:rsidR="00040445" w:rsidRDefault="00632890" w:rsidP="00A92E26">
      <w:pPr>
        <w:pStyle w:val="Heading2"/>
      </w:pPr>
      <w:r>
        <w:t>MISCELANEOUS</w:t>
      </w:r>
    </w:p>
    <w:p w14:paraId="150DDF0C" w14:textId="74C815B6" w:rsidR="008B6726" w:rsidRDefault="008B6726" w:rsidP="001B108C">
      <w:pPr>
        <w:rPr>
          <w:lang w:eastAsia="ja-JP"/>
        </w:rPr>
      </w:pPr>
      <w:r w:rsidRPr="00031A5C">
        <w:rPr>
          <w:rStyle w:val="Heading7Char"/>
        </w:rPr>
        <w:t>Crafts</w:t>
      </w:r>
      <w:r>
        <w:rPr>
          <w:lang w:eastAsia="ja-JP"/>
        </w:rPr>
        <w:t xml:space="preserve"> – Woodworking</w:t>
      </w:r>
      <w:r w:rsidR="00E4479B">
        <w:rPr>
          <w:lang w:eastAsia="ja-JP"/>
        </w:rPr>
        <w:t xml:space="preserve"> (Cabinetry and Carpentry)</w:t>
      </w:r>
      <w:r>
        <w:rPr>
          <w:lang w:eastAsia="ja-JP"/>
        </w:rPr>
        <w:t>, Basic Metal Machining, Plastic Machining and 3D Printing, Sewing, Electrical Wiring</w:t>
      </w:r>
      <w:r w:rsidR="00D51119">
        <w:rPr>
          <w:lang w:eastAsia="ja-JP"/>
        </w:rPr>
        <w:t xml:space="preserve"> (House, Commercial, Auto</w:t>
      </w:r>
      <w:r w:rsidR="00A92E26">
        <w:rPr>
          <w:lang w:eastAsia="ja-JP"/>
        </w:rPr>
        <w:t>motive</w:t>
      </w:r>
      <w:r w:rsidR="00D51119">
        <w:rPr>
          <w:lang w:eastAsia="ja-JP"/>
        </w:rPr>
        <w:t xml:space="preserve"> – Not Licensed)</w:t>
      </w:r>
      <w:r w:rsidR="00E4479B">
        <w:rPr>
          <w:lang w:eastAsia="ja-JP"/>
        </w:rPr>
        <w:t>, Mechanical Engineering, Electrical Engineering, Cooking</w:t>
      </w:r>
      <w:r w:rsidR="000753B7">
        <w:rPr>
          <w:lang w:eastAsia="ja-JP"/>
        </w:rPr>
        <w:t>, Basic Plumbing</w:t>
      </w:r>
      <w:r w:rsidR="00A92E26">
        <w:rPr>
          <w:lang w:eastAsia="ja-JP"/>
        </w:rPr>
        <w:t xml:space="preserve">, 3D </w:t>
      </w:r>
      <w:proofErr w:type="gramStart"/>
      <w:r w:rsidR="00A92E26">
        <w:rPr>
          <w:lang w:eastAsia="ja-JP"/>
        </w:rPr>
        <w:t>Design</w:t>
      </w:r>
      <w:proofErr w:type="gramEnd"/>
    </w:p>
    <w:p w14:paraId="70FF2DCA" w14:textId="7290B98F" w:rsidR="00632890" w:rsidRDefault="00632890" w:rsidP="001B108C">
      <w:pPr>
        <w:rPr>
          <w:lang w:eastAsia="ja-JP"/>
        </w:rPr>
      </w:pPr>
    </w:p>
    <w:p w14:paraId="5216DD3C" w14:textId="3BCE5B7A" w:rsidR="00BA2480" w:rsidRDefault="00BA2480" w:rsidP="00BA2480">
      <w:pPr>
        <w:pStyle w:val="Photo"/>
      </w:pPr>
      <w:r w:rsidRPr="001B108C">
        <w:rPr>
          <w:rFonts w:asciiTheme="majorHAnsi" w:hAnsiTheme="majorHAnsi" w:cstheme="majorHAnsi"/>
          <w:color w:val="864A04" w:themeColor="accent1" w:themeShade="80"/>
          <w:sz w:val="44"/>
        </w:rPr>
        <w:lastRenderedPageBreak/>
        <w:t>EXPERIENCE</w:t>
      </w:r>
      <w:r>
        <w:rPr>
          <w:rFonts w:asciiTheme="majorHAnsi" w:hAnsiTheme="majorHAnsi" w:cstheme="majorHAnsi"/>
          <w:color w:val="864A04" w:themeColor="accent1" w:themeShade="80"/>
          <w:sz w:val="44"/>
        </w:rPr>
        <w:t xml:space="preserve"> </w:t>
      </w:r>
    </w:p>
    <w:p w14:paraId="52323B29" w14:textId="079C9608" w:rsidR="00BA2480" w:rsidRDefault="00BA2480" w:rsidP="00CC6A36">
      <w:pPr>
        <w:spacing w:after="120"/>
        <w:rPr>
          <w:lang w:eastAsia="ja-JP"/>
        </w:rPr>
      </w:pPr>
    </w:p>
    <w:p w14:paraId="6C14711A" w14:textId="4300E07A" w:rsidR="00BA2480" w:rsidRDefault="00BA2480" w:rsidP="00CC6A36">
      <w:pPr>
        <w:spacing w:before="120" w:after="0" w:line="220" w:lineRule="atLeast"/>
        <w:rPr>
          <w:rFonts w:ascii="Futura Bk" w:eastAsia="Times New Roman" w:hAnsi="Futura Bk" w:cs="Times New Roman"/>
          <w:color w:val="000000"/>
          <w:sz w:val="20"/>
          <w:szCs w:val="20"/>
        </w:rPr>
      </w:pPr>
      <w:r w:rsidRPr="00563F76">
        <w:rPr>
          <w:rFonts w:ascii="Futura Bk" w:eastAsia="Times New Roman" w:hAnsi="Futura Bk" w:cs="Times New Roman"/>
          <w:color w:val="000000"/>
          <w:sz w:val="20"/>
          <w:szCs w:val="20"/>
        </w:rPr>
        <w:t xml:space="preserve">2/2008 – PRESENT               Plastic Machining/Interstate </w:t>
      </w:r>
      <w:r>
        <w:rPr>
          <w:rFonts w:ascii="Futura Bk" w:eastAsia="Times New Roman" w:hAnsi="Futura Bk" w:cs="Times New Roman"/>
          <w:color w:val="000000"/>
          <w:sz w:val="20"/>
          <w:szCs w:val="20"/>
        </w:rPr>
        <w:t>P</w:t>
      </w:r>
      <w:r w:rsidRPr="00563F76">
        <w:rPr>
          <w:rFonts w:ascii="Futura Bk" w:eastAsia="Times New Roman" w:hAnsi="Futura Bk" w:cs="Times New Roman"/>
          <w:color w:val="000000"/>
          <w:sz w:val="20"/>
          <w:szCs w:val="20"/>
        </w:rPr>
        <w:t>lastics </w:t>
      </w:r>
    </w:p>
    <w:p w14:paraId="6743F126" w14:textId="1EEF8C30" w:rsidR="00BA2480" w:rsidRPr="00563F76" w:rsidRDefault="00BA2480" w:rsidP="00BA248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563F76">
        <w:rPr>
          <w:rFonts w:ascii="Futura Bk" w:eastAsia="Times New Roman" w:hAnsi="Futura Bk" w:cs="Times New Roman"/>
          <w:color w:val="000000"/>
          <w:sz w:val="20"/>
          <w:szCs w:val="20"/>
        </w:rPr>
        <w:t>Portland, OR</w:t>
      </w:r>
    </w:p>
    <w:p w14:paraId="34871EA4" w14:textId="77777777" w:rsidR="00BA2480" w:rsidRPr="00667F97" w:rsidRDefault="00BA2480" w:rsidP="00BA2480">
      <w:pPr>
        <w:spacing w:before="40" w:after="40" w:line="230" w:lineRule="atLeast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 w:rsidRPr="00667F97">
        <w:rPr>
          <w:rFonts w:ascii="Futura Bk" w:eastAsia="Times New Roman" w:hAnsi="Futura Bk" w:cs="Times New Roman"/>
          <w:b/>
          <w:i/>
          <w:iCs/>
          <w:color w:val="000000"/>
          <w:spacing w:val="5"/>
          <w:sz w:val="23"/>
          <w:szCs w:val="23"/>
        </w:rPr>
        <w:t>Production Coordinator/Multiple Roles</w:t>
      </w:r>
    </w:p>
    <w:p w14:paraId="3EAF3945" w14:textId="77777777" w:rsidR="00BA2480" w:rsidRPr="002A040D" w:rsidRDefault="00BA2480" w:rsidP="00BA2480">
      <w:pPr>
        <w:pStyle w:val="ListParagraph"/>
        <w:numPr>
          <w:ilvl w:val="0"/>
          <w:numId w:val="6"/>
        </w:numPr>
        <w:spacing w:after="60" w:line="240" w:lineRule="atLeast"/>
        <w:jc w:val="both"/>
        <w:rPr>
          <w:rFonts w:ascii="Times New Roman" w:eastAsia="Times New Roman" w:hAnsi="Times New Roman" w:cs="Times New Roman"/>
          <w:color w:val="000000"/>
          <w:sz w:val="16"/>
          <w:szCs w:val="16"/>
        </w:rPr>
      </w:pPr>
      <w:r w:rsidRPr="002A040D">
        <w:rPr>
          <w:rFonts w:ascii="Futura Bk" w:eastAsia="Times New Roman" w:hAnsi="Futura Bk" w:cs="Times New Roman"/>
          <w:color w:val="000000"/>
          <w:sz w:val="16"/>
          <w:szCs w:val="16"/>
        </w:rPr>
        <w:t>Full IT and networking support</w:t>
      </w:r>
    </w:p>
    <w:p w14:paraId="6334CEAD" w14:textId="77777777" w:rsidR="00BA2480" w:rsidRPr="002A040D" w:rsidRDefault="00BA2480" w:rsidP="00BA2480">
      <w:pPr>
        <w:pStyle w:val="ListParagraph"/>
        <w:numPr>
          <w:ilvl w:val="0"/>
          <w:numId w:val="6"/>
        </w:numPr>
        <w:spacing w:after="60" w:line="240" w:lineRule="atLeast"/>
        <w:jc w:val="both"/>
        <w:rPr>
          <w:rFonts w:ascii="Times New Roman" w:eastAsia="Times New Roman" w:hAnsi="Times New Roman" w:cs="Times New Roman"/>
          <w:color w:val="000000"/>
          <w:sz w:val="16"/>
          <w:szCs w:val="16"/>
        </w:rPr>
      </w:pPr>
      <w:r w:rsidRPr="002A040D">
        <w:rPr>
          <w:rFonts w:ascii="Futura Bk" w:eastAsia="Times New Roman" w:hAnsi="Futura Bk" w:cs="Times New Roman"/>
          <w:color w:val="000000"/>
          <w:sz w:val="16"/>
          <w:szCs w:val="16"/>
        </w:rPr>
        <w:t>Production scheduling/work traveler creation</w:t>
      </w:r>
    </w:p>
    <w:p w14:paraId="7BE9AF0A" w14:textId="35D0767F" w:rsidR="00BA2480" w:rsidRPr="002A040D" w:rsidRDefault="00BA2480" w:rsidP="00BA2480">
      <w:pPr>
        <w:pStyle w:val="ListParagraph"/>
        <w:numPr>
          <w:ilvl w:val="0"/>
          <w:numId w:val="6"/>
        </w:numPr>
        <w:spacing w:after="60" w:line="240" w:lineRule="atLeast"/>
        <w:jc w:val="both"/>
        <w:rPr>
          <w:rFonts w:ascii="Futura Bk" w:eastAsia="Times New Roman" w:hAnsi="Futura Bk" w:cs="Times New Roman"/>
          <w:color w:val="000000"/>
          <w:sz w:val="16"/>
          <w:szCs w:val="16"/>
        </w:rPr>
      </w:pPr>
      <w:r w:rsidRPr="002A040D">
        <w:rPr>
          <w:rFonts w:ascii="Futura Bk" w:eastAsia="Times New Roman" w:hAnsi="Futura Bk" w:cs="Times New Roman"/>
          <w:color w:val="000000"/>
          <w:sz w:val="16"/>
          <w:szCs w:val="16"/>
        </w:rPr>
        <w:t>Daily billing, payroll, receiving, purchasing</w:t>
      </w:r>
      <w:r w:rsidR="000D0188">
        <w:rPr>
          <w:rFonts w:ascii="Futura Bk" w:eastAsia="Times New Roman" w:hAnsi="Futura Bk" w:cs="Times New Roman"/>
          <w:color w:val="000000"/>
          <w:sz w:val="16"/>
          <w:szCs w:val="16"/>
        </w:rPr>
        <w:t xml:space="preserve">, </w:t>
      </w:r>
      <w:proofErr w:type="gramStart"/>
      <w:r w:rsidR="000D0188">
        <w:rPr>
          <w:rFonts w:ascii="Futura Bk" w:eastAsia="Times New Roman" w:hAnsi="Futura Bk" w:cs="Times New Roman"/>
          <w:color w:val="000000"/>
          <w:sz w:val="16"/>
          <w:szCs w:val="16"/>
        </w:rPr>
        <w:t>budgeting</w:t>
      </w:r>
      <w:proofErr w:type="gramEnd"/>
    </w:p>
    <w:p w14:paraId="4EED1DED" w14:textId="77777777" w:rsidR="00BA2480" w:rsidRPr="002A040D" w:rsidRDefault="00BA2480" w:rsidP="00BA2480">
      <w:pPr>
        <w:pStyle w:val="ListParagraph"/>
        <w:numPr>
          <w:ilvl w:val="0"/>
          <w:numId w:val="6"/>
        </w:numPr>
        <w:spacing w:after="60" w:line="240" w:lineRule="atLeast"/>
        <w:jc w:val="both"/>
        <w:rPr>
          <w:rFonts w:ascii="Futura Bk" w:eastAsia="Times New Roman" w:hAnsi="Futura Bk" w:cs="Times New Roman"/>
          <w:color w:val="000000"/>
          <w:sz w:val="16"/>
          <w:szCs w:val="16"/>
        </w:rPr>
      </w:pPr>
      <w:r w:rsidRPr="002A040D">
        <w:rPr>
          <w:rFonts w:ascii="Futura Bk" w:eastAsia="Times New Roman" w:hAnsi="Futura Bk" w:cs="Times New Roman"/>
          <w:color w:val="000000"/>
          <w:sz w:val="16"/>
          <w:szCs w:val="16"/>
        </w:rPr>
        <w:t xml:space="preserve">Report writing, business </w:t>
      </w:r>
      <w:proofErr w:type="gramStart"/>
      <w:r w:rsidRPr="002A040D">
        <w:rPr>
          <w:rFonts w:ascii="Futura Bk" w:eastAsia="Times New Roman" w:hAnsi="Futura Bk" w:cs="Times New Roman"/>
          <w:color w:val="000000"/>
          <w:sz w:val="16"/>
          <w:szCs w:val="16"/>
        </w:rPr>
        <w:t>analysis</w:t>
      </w:r>
      <w:proofErr w:type="gramEnd"/>
    </w:p>
    <w:p w14:paraId="79A1DA58" w14:textId="77777777" w:rsidR="00BA2480" w:rsidRDefault="00BA2480" w:rsidP="00CC6A36">
      <w:pPr>
        <w:spacing w:before="360" w:after="0" w:line="220" w:lineRule="atLeast"/>
        <w:rPr>
          <w:rFonts w:ascii="Futura Bk" w:eastAsia="Times New Roman" w:hAnsi="Futura Bk" w:cs="Times New Roman"/>
          <w:color w:val="000000"/>
          <w:sz w:val="20"/>
          <w:szCs w:val="20"/>
        </w:rPr>
      </w:pPr>
      <w:r w:rsidRPr="00563F76">
        <w:rPr>
          <w:rFonts w:ascii="Futura Bk" w:eastAsia="Times New Roman" w:hAnsi="Futura Bk" w:cs="Times New Roman"/>
          <w:color w:val="000000"/>
          <w:sz w:val="20"/>
          <w:szCs w:val="20"/>
        </w:rPr>
        <w:t>2/20</w:t>
      </w:r>
      <w:r>
        <w:rPr>
          <w:rFonts w:ascii="Futura Bk" w:eastAsia="Times New Roman" w:hAnsi="Futura Bk" w:cs="Times New Roman"/>
          <w:color w:val="000000"/>
          <w:sz w:val="20"/>
          <w:szCs w:val="20"/>
        </w:rPr>
        <w:t>10</w:t>
      </w:r>
      <w:r w:rsidRPr="00563F76">
        <w:rPr>
          <w:rFonts w:ascii="Futura Bk" w:eastAsia="Times New Roman" w:hAnsi="Futura Bk" w:cs="Times New Roman"/>
          <w:color w:val="000000"/>
          <w:sz w:val="20"/>
          <w:szCs w:val="20"/>
        </w:rPr>
        <w:t> – PRESENT               </w:t>
      </w:r>
      <w:r>
        <w:rPr>
          <w:rFonts w:ascii="Futura Bk" w:eastAsia="Times New Roman" w:hAnsi="Futura Bk" w:cs="Times New Roman"/>
          <w:color w:val="000000"/>
          <w:sz w:val="20"/>
          <w:szCs w:val="20"/>
        </w:rPr>
        <w:t>Self-Employed</w:t>
      </w:r>
      <w:r w:rsidRPr="00563F76">
        <w:rPr>
          <w:rFonts w:ascii="Futura Bk" w:eastAsia="Times New Roman" w:hAnsi="Futura Bk" w:cs="Times New Roman"/>
          <w:color w:val="000000"/>
          <w:sz w:val="20"/>
          <w:szCs w:val="20"/>
        </w:rPr>
        <w:t> </w:t>
      </w:r>
    </w:p>
    <w:p w14:paraId="51426C96" w14:textId="77777777" w:rsidR="00BA2480" w:rsidRPr="00563F76" w:rsidRDefault="00BA2480" w:rsidP="00BA248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Futura Bk" w:eastAsia="Times New Roman" w:hAnsi="Futura Bk" w:cs="Times New Roman"/>
          <w:color w:val="000000"/>
          <w:sz w:val="20"/>
          <w:szCs w:val="20"/>
        </w:rPr>
        <w:t>Vancouver, WA</w:t>
      </w:r>
    </w:p>
    <w:p w14:paraId="7C4C91D4" w14:textId="77777777" w:rsidR="00BA2480" w:rsidRPr="00667F97" w:rsidRDefault="00BA2480" w:rsidP="00BA2480">
      <w:pPr>
        <w:spacing w:before="40" w:after="40" w:line="230" w:lineRule="atLeast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 w:rsidRPr="00667F97">
        <w:rPr>
          <w:rFonts w:ascii="Futura Bk" w:eastAsia="Times New Roman" w:hAnsi="Futura Bk" w:cs="Times New Roman"/>
          <w:b/>
          <w:i/>
          <w:iCs/>
          <w:color w:val="000000"/>
          <w:spacing w:val="5"/>
          <w:sz w:val="23"/>
          <w:szCs w:val="23"/>
        </w:rPr>
        <w:t>Business Analyst/Report Writer</w:t>
      </w:r>
    </w:p>
    <w:p w14:paraId="20835BF7" w14:textId="77777777" w:rsidR="00BA2480" w:rsidRDefault="00BA2480" w:rsidP="00BA2480">
      <w:pPr>
        <w:pStyle w:val="ListParagraph"/>
        <w:numPr>
          <w:ilvl w:val="0"/>
          <w:numId w:val="3"/>
        </w:numPr>
        <w:spacing w:after="60" w:line="240" w:lineRule="atLeast"/>
        <w:jc w:val="both"/>
        <w:rPr>
          <w:rFonts w:ascii="Futura Bk" w:eastAsia="Times New Roman" w:hAnsi="Futura Bk" w:cs="Times New Roman"/>
          <w:color w:val="000000"/>
          <w:sz w:val="16"/>
          <w:szCs w:val="16"/>
        </w:rPr>
      </w:pPr>
      <w:r w:rsidRPr="0005789B">
        <w:rPr>
          <w:rFonts w:ascii="Futura Bk" w:eastAsia="Times New Roman" w:hAnsi="Futura Bk" w:cs="Times New Roman"/>
          <w:color w:val="000000"/>
          <w:sz w:val="16"/>
          <w:szCs w:val="16"/>
        </w:rPr>
        <w:t>Expert level Excel, Word, and PowerPoint support.</w:t>
      </w:r>
    </w:p>
    <w:p w14:paraId="6A6BE693" w14:textId="77777777" w:rsidR="00BA2480" w:rsidRDefault="00BA2480" w:rsidP="00BA2480">
      <w:pPr>
        <w:pStyle w:val="ListParagraph"/>
        <w:numPr>
          <w:ilvl w:val="0"/>
          <w:numId w:val="3"/>
        </w:numPr>
        <w:spacing w:after="60" w:line="240" w:lineRule="atLeast"/>
        <w:jc w:val="both"/>
        <w:rPr>
          <w:rFonts w:ascii="Futura Bk" w:eastAsia="Times New Roman" w:hAnsi="Futura Bk" w:cs="Times New Roman"/>
          <w:color w:val="000000"/>
          <w:sz w:val="16"/>
          <w:szCs w:val="16"/>
        </w:rPr>
      </w:pPr>
      <w:r>
        <w:rPr>
          <w:rFonts w:ascii="Futura Bk" w:eastAsia="Times New Roman" w:hAnsi="Futura Bk" w:cs="Times New Roman"/>
          <w:color w:val="000000"/>
          <w:sz w:val="16"/>
          <w:szCs w:val="16"/>
        </w:rPr>
        <w:t>Reports, tables, charts; in Excel, Crystal</w:t>
      </w:r>
    </w:p>
    <w:p w14:paraId="4879790F" w14:textId="77777777" w:rsidR="00BA2480" w:rsidRPr="00936AF9" w:rsidRDefault="00BA2480" w:rsidP="00BA2480">
      <w:pPr>
        <w:pStyle w:val="ListParagraph"/>
        <w:numPr>
          <w:ilvl w:val="0"/>
          <w:numId w:val="3"/>
        </w:numPr>
        <w:spacing w:after="60" w:line="240" w:lineRule="atLeast"/>
        <w:jc w:val="both"/>
        <w:rPr>
          <w:rFonts w:ascii="Futura Bk" w:eastAsia="Times New Roman" w:hAnsi="Futura Bk" w:cs="Times New Roman"/>
          <w:color w:val="000000"/>
          <w:sz w:val="16"/>
          <w:szCs w:val="16"/>
        </w:rPr>
      </w:pPr>
      <w:r>
        <w:rPr>
          <w:rFonts w:ascii="Futura Bk" w:eastAsia="Times New Roman" w:hAnsi="Futura Bk" w:cs="Times New Roman"/>
          <w:color w:val="000000"/>
          <w:sz w:val="16"/>
          <w:szCs w:val="16"/>
        </w:rPr>
        <w:t>Database communication</w:t>
      </w:r>
    </w:p>
    <w:p w14:paraId="7725FE40" w14:textId="77777777" w:rsidR="00BA2480" w:rsidRPr="00563F76" w:rsidRDefault="00BA2480" w:rsidP="00CC6A36">
      <w:pPr>
        <w:spacing w:before="360" w:after="0" w:line="220" w:lineRule="atLeast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563F76">
        <w:rPr>
          <w:rFonts w:ascii="Futura Bk" w:eastAsia="Times New Roman" w:hAnsi="Futura Bk" w:cs="Times New Roman"/>
          <w:color w:val="000000"/>
          <w:sz w:val="20"/>
          <w:szCs w:val="20"/>
        </w:rPr>
        <w:t>2/2007 – 8/2007                  DESI Telephone Labels                 Vancouver, WA</w:t>
      </w:r>
    </w:p>
    <w:p w14:paraId="0797DA3C" w14:textId="77777777" w:rsidR="00BA2480" w:rsidRPr="00667F97" w:rsidRDefault="00BA2480" w:rsidP="00BA2480">
      <w:pPr>
        <w:spacing w:before="40" w:after="40" w:line="230" w:lineRule="atLeast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 w:rsidRPr="00667F97">
        <w:rPr>
          <w:rFonts w:ascii="Futura Bk" w:eastAsia="Times New Roman" w:hAnsi="Futura Bk" w:cs="Times New Roman"/>
          <w:b/>
          <w:i/>
          <w:iCs/>
          <w:color w:val="000000"/>
          <w:spacing w:val="5"/>
          <w:sz w:val="23"/>
          <w:szCs w:val="23"/>
        </w:rPr>
        <w:t>Graphic Designer/Production Coordinator</w:t>
      </w:r>
    </w:p>
    <w:p w14:paraId="679BE25F" w14:textId="77777777" w:rsidR="00BA2480" w:rsidRPr="00563F76" w:rsidRDefault="00BA2480" w:rsidP="00BA2480">
      <w:pPr>
        <w:spacing w:after="60" w:line="240" w:lineRule="atLeast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563F76">
        <w:rPr>
          <w:rFonts w:ascii="Futura Bk" w:eastAsia="Times New Roman" w:hAnsi="Futura Bk" w:cs="Times New Roman"/>
          <w:color w:val="000000"/>
          <w:sz w:val="16"/>
          <w:szCs w:val="16"/>
        </w:rPr>
        <w:t>Design and layout custom telephone faceplates, business cards, flyers/banners, etc.</w:t>
      </w:r>
    </w:p>
    <w:p w14:paraId="624847A7" w14:textId="77777777" w:rsidR="00BA2480" w:rsidRPr="00563F76" w:rsidRDefault="00BA2480" w:rsidP="00BA2480">
      <w:pPr>
        <w:spacing w:after="60" w:line="240" w:lineRule="atLeast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proofErr w:type="gramStart"/>
      <w:r w:rsidRPr="00563F76">
        <w:rPr>
          <w:rFonts w:ascii="Futura Bk" w:eastAsia="Times New Roman" w:hAnsi="Futura Bk" w:cs="Times New Roman"/>
          <w:color w:val="000000"/>
          <w:sz w:val="16"/>
          <w:szCs w:val="16"/>
        </w:rPr>
        <w:t>Proof read</w:t>
      </w:r>
      <w:proofErr w:type="gramEnd"/>
      <w:r w:rsidRPr="00563F76">
        <w:rPr>
          <w:rFonts w:ascii="Futura Bk" w:eastAsia="Times New Roman" w:hAnsi="Futura Bk" w:cs="Times New Roman"/>
          <w:color w:val="000000"/>
          <w:sz w:val="16"/>
          <w:szCs w:val="16"/>
        </w:rPr>
        <w:t>, error check and monitor entire production of print jobs</w:t>
      </w:r>
    </w:p>
    <w:p w14:paraId="09F1B627" w14:textId="77777777" w:rsidR="00BA2480" w:rsidRPr="00563F76" w:rsidRDefault="00BA2480" w:rsidP="00CC6A36">
      <w:pPr>
        <w:spacing w:before="360" w:after="0" w:line="220" w:lineRule="atLeast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563F76">
        <w:rPr>
          <w:rFonts w:ascii="Futura Bk" w:eastAsia="Times New Roman" w:hAnsi="Futura Bk" w:cs="Times New Roman"/>
          <w:color w:val="000000"/>
          <w:sz w:val="20"/>
          <w:szCs w:val="20"/>
        </w:rPr>
        <w:t>1/2003 – 4/2005                  Hollywood Entertainment                 Wilsonville, OR</w:t>
      </w:r>
    </w:p>
    <w:p w14:paraId="18E59989" w14:textId="69AC06BF" w:rsidR="00BA2480" w:rsidRPr="00667F97" w:rsidRDefault="00BA2480" w:rsidP="00BA2480">
      <w:pPr>
        <w:spacing w:before="40" w:after="40" w:line="230" w:lineRule="atLeast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 w:rsidRPr="00667F97">
        <w:rPr>
          <w:rFonts w:ascii="Futura Bk" w:eastAsia="Times New Roman" w:hAnsi="Futura Bk" w:cs="Times New Roman"/>
          <w:b/>
          <w:i/>
          <w:iCs/>
          <w:color w:val="000000"/>
          <w:spacing w:val="5"/>
          <w:sz w:val="23"/>
          <w:szCs w:val="23"/>
        </w:rPr>
        <w:t xml:space="preserve">Systems Analyst </w:t>
      </w:r>
      <w:r w:rsidR="00667F97">
        <w:rPr>
          <w:rFonts w:ascii="Futura Bk" w:eastAsia="Times New Roman" w:hAnsi="Futura Bk" w:cs="Times New Roman"/>
          <w:b/>
          <w:i/>
          <w:iCs/>
          <w:color w:val="000000"/>
          <w:spacing w:val="5"/>
          <w:sz w:val="23"/>
          <w:szCs w:val="23"/>
        </w:rPr>
        <w:t>3, Project Manager</w:t>
      </w:r>
    </w:p>
    <w:p w14:paraId="3B3FEC6B" w14:textId="77777777" w:rsidR="00BA2480" w:rsidRPr="00563F76" w:rsidRDefault="00BA2480" w:rsidP="00BA2480">
      <w:pPr>
        <w:spacing w:after="60" w:line="240" w:lineRule="atLeast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563F76">
        <w:rPr>
          <w:rFonts w:ascii="Futura Bk" w:eastAsia="Times New Roman" w:hAnsi="Futura Bk" w:cs="Times New Roman"/>
          <w:color w:val="000000"/>
          <w:sz w:val="16"/>
          <w:szCs w:val="16"/>
        </w:rPr>
        <w:t xml:space="preserve">Recover missing data daily from over 2000 </w:t>
      </w:r>
      <w:proofErr w:type="gramStart"/>
      <w:r w:rsidRPr="00563F76">
        <w:rPr>
          <w:rFonts w:ascii="Futura Bk" w:eastAsia="Times New Roman" w:hAnsi="Futura Bk" w:cs="Times New Roman"/>
          <w:color w:val="000000"/>
          <w:sz w:val="16"/>
          <w:szCs w:val="16"/>
        </w:rPr>
        <w:t>satellites</w:t>
      </w:r>
      <w:proofErr w:type="gramEnd"/>
    </w:p>
    <w:p w14:paraId="1E5DA1EF" w14:textId="77777777" w:rsidR="00BA2480" w:rsidRPr="00563F76" w:rsidRDefault="00BA2480" w:rsidP="00BA2480">
      <w:pPr>
        <w:spacing w:after="60" w:line="240" w:lineRule="atLeast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563F76">
        <w:rPr>
          <w:rFonts w:ascii="Futura Bk" w:eastAsia="Times New Roman" w:hAnsi="Futura Bk" w:cs="Times New Roman"/>
          <w:color w:val="000000"/>
          <w:sz w:val="16"/>
          <w:szCs w:val="16"/>
        </w:rPr>
        <w:t xml:space="preserve">Analyze, document, and write improvement proposals for systems and </w:t>
      </w:r>
      <w:proofErr w:type="gramStart"/>
      <w:r w:rsidRPr="00563F76">
        <w:rPr>
          <w:rFonts w:ascii="Futura Bk" w:eastAsia="Times New Roman" w:hAnsi="Futura Bk" w:cs="Times New Roman"/>
          <w:color w:val="000000"/>
          <w:sz w:val="16"/>
          <w:szCs w:val="16"/>
        </w:rPr>
        <w:t>procedures</w:t>
      </w:r>
      <w:proofErr w:type="gramEnd"/>
    </w:p>
    <w:p w14:paraId="091A183B" w14:textId="77777777" w:rsidR="00BA2480" w:rsidRPr="00563F76" w:rsidRDefault="00BA2480" w:rsidP="00BA2480">
      <w:pPr>
        <w:spacing w:after="60" w:line="240" w:lineRule="atLeast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563F76">
        <w:rPr>
          <w:rFonts w:ascii="Futura Bk" w:eastAsia="Times New Roman" w:hAnsi="Futura Bk" w:cs="Times New Roman"/>
          <w:color w:val="000000"/>
          <w:sz w:val="16"/>
          <w:szCs w:val="16"/>
        </w:rPr>
        <w:t>Project management and reporting</w:t>
      </w:r>
    </w:p>
    <w:p w14:paraId="49205112" w14:textId="77777777" w:rsidR="00BA2480" w:rsidRPr="00563F76" w:rsidRDefault="00BA2480" w:rsidP="00CC6A36">
      <w:pPr>
        <w:spacing w:before="360" w:after="0" w:line="220" w:lineRule="atLeast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563F76">
        <w:rPr>
          <w:rFonts w:ascii="Futura Bk" w:eastAsia="Times New Roman" w:hAnsi="Futura Bk" w:cs="Times New Roman"/>
          <w:color w:val="000000"/>
          <w:sz w:val="20"/>
          <w:szCs w:val="20"/>
        </w:rPr>
        <w:t>2/2000 – 11/2003                  Kopyworld.com                 Beaverton, OR</w:t>
      </w:r>
    </w:p>
    <w:p w14:paraId="77D2FDDF" w14:textId="77777777" w:rsidR="00BA2480" w:rsidRPr="00667F97" w:rsidRDefault="00BA2480" w:rsidP="00BA2480">
      <w:pPr>
        <w:spacing w:before="40" w:after="40" w:line="230" w:lineRule="atLeast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 w:rsidRPr="00667F97">
        <w:rPr>
          <w:rFonts w:ascii="Futura Bk" w:eastAsia="Times New Roman" w:hAnsi="Futura Bk" w:cs="Times New Roman"/>
          <w:b/>
          <w:i/>
          <w:iCs/>
          <w:color w:val="000000"/>
          <w:spacing w:val="5"/>
          <w:sz w:val="23"/>
          <w:szCs w:val="23"/>
        </w:rPr>
        <w:t>Graphic Designer</w:t>
      </w:r>
    </w:p>
    <w:p w14:paraId="74624826" w14:textId="77777777" w:rsidR="00BA2480" w:rsidRPr="00563F76" w:rsidRDefault="00BA2480" w:rsidP="00BA2480">
      <w:pPr>
        <w:spacing w:after="60" w:line="240" w:lineRule="atLeast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563F76">
        <w:rPr>
          <w:rFonts w:ascii="Futura Bk" w:eastAsia="Times New Roman" w:hAnsi="Futura Bk" w:cs="Times New Roman"/>
          <w:color w:val="000000"/>
          <w:sz w:val="16"/>
          <w:szCs w:val="16"/>
        </w:rPr>
        <w:t>Graphic design and production</w:t>
      </w:r>
    </w:p>
    <w:p w14:paraId="7976C89F" w14:textId="77777777" w:rsidR="00BA2480" w:rsidRPr="00563F76" w:rsidRDefault="00BA2480" w:rsidP="00BA2480">
      <w:pPr>
        <w:spacing w:after="60" w:line="240" w:lineRule="atLeast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563F76">
        <w:rPr>
          <w:rFonts w:ascii="Futura Bk" w:eastAsia="Times New Roman" w:hAnsi="Futura Bk" w:cs="Times New Roman"/>
          <w:color w:val="000000"/>
          <w:sz w:val="16"/>
          <w:szCs w:val="16"/>
        </w:rPr>
        <w:t>Account representative, customer service</w:t>
      </w:r>
    </w:p>
    <w:p w14:paraId="5CFB6E7A" w14:textId="77777777" w:rsidR="00BA2480" w:rsidRPr="00563F76" w:rsidRDefault="00BA2480" w:rsidP="00BA2480">
      <w:pPr>
        <w:spacing w:after="60" w:line="240" w:lineRule="atLeast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563F76">
        <w:rPr>
          <w:rFonts w:ascii="Futura Bk" w:eastAsia="Times New Roman" w:hAnsi="Futura Bk" w:cs="Times New Roman"/>
          <w:color w:val="000000"/>
          <w:sz w:val="16"/>
          <w:szCs w:val="16"/>
        </w:rPr>
        <w:t xml:space="preserve">Printing, cutting, laminating, pre-press, proofreading, photo touch-up, foam core </w:t>
      </w:r>
      <w:proofErr w:type="gramStart"/>
      <w:r w:rsidRPr="00563F76">
        <w:rPr>
          <w:rFonts w:ascii="Futura Bk" w:eastAsia="Times New Roman" w:hAnsi="Futura Bk" w:cs="Times New Roman"/>
          <w:color w:val="000000"/>
          <w:sz w:val="16"/>
          <w:szCs w:val="16"/>
        </w:rPr>
        <w:t>mounting</w:t>
      </w:r>
      <w:proofErr w:type="gramEnd"/>
    </w:p>
    <w:p w14:paraId="34CA1BC2" w14:textId="77777777" w:rsidR="00BA2480" w:rsidRPr="00563F76" w:rsidRDefault="00BA2480" w:rsidP="00CC6A36">
      <w:pPr>
        <w:spacing w:before="360" w:after="0" w:line="220" w:lineRule="atLeast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563F76">
        <w:rPr>
          <w:rFonts w:ascii="Futura Bk" w:eastAsia="Times New Roman" w:hAnsi="Futura Bk" w:cs="Times New Roman"/>
          <w:color w:val="000000"/>
          <w:sz w:val="20"/>
          <w:szCs w:val="20"/>
        </w:rPr>
        <w:t>8/1998 – 1/2000                  Epson Portland Inc.                 Beaverton, OR</w:t>
      </w:r>
    </w:p>
    <w:p w14:paraId="4897A85C" w14:textId="77777777" w:rsidR="00BA2480" w:rsidRPr="00667F97" w:rsidRDefault="00BA2480" w:rsidP="00BA2480">
      <w:pPr>
        <w:spacing w:before="40" w:after="40" w:line="230" w:lineRule="atLeast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 w:rsidRPr="00667F97">
        <w:rPr>
          <w:rFonts w:ascii="Futura Bk" w:eastAsia="Times New Roman" w:hAnsi="Futura Bk" w:cs="Times New Roman"/>
          <w:b/>
          <w:i/>
          <w:iCs/>
          <w:color w:val="000000"/>
          <w:spacing w:val="5"/>
          <w:sz w:val="23"/>
          <w:szCs w:val="23"/>
        </w:rPr>
        <w:t>Project Manager (y2k)</w:t>
      </w:r>
    </w:p>
    <w:p w14:paraId="7D22A4D0" w14:textId="77777777" w:rsidR="00BA2480" w:rsidRPr="00563F76" w:rsidRDefault="00BA2480" w:rsidP="00BA2480">
      <w:pPr>
        <w:spacing w:after="60" w:line="240" w:lineRule="atLeast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563F76">
        <w:rPr>
          <w:rFonts w:ascii="Futura Bk" w:eastAsia="Times New Roman" w:hAnsi="Futura Bk" w:cs="Times New Roman"/>
          <w:color w:val="000000"/>
          <w:sz w:val="16"/>
          <w:szCs w:val="16"/>
        </w:rPr>
        <w:t>Inventory, test, research, and document all electronic equipment </w:t>
      </w:r>
      <w:r w:rsidRPr="00563F76">
        <w:rPr>
          <w:rFonts w:ascii="Futura Bk" w:eastAsia="Times New Roman" w:hAnsi="Futura Bk" w:cs="Times New Roman"/>
          <w:i/>
          <w:iCs/>
          <w:color w:val="000000"/>
          <w:sz w:val="16"/>
          <w:szCs w:val="16"/>
        </w:rPr>
        <w:t>(computers, robots, HVAC, facilities, security systems, network equipment, etc.)</w:t>
      </w:r>
    </w:p>
    <w:p w14:paraId="38D2E8E2" w14:textId="016383C3" w:rsidR="00BA2480" w:rsidRPr="00563F76" w:rsidRDefault="00BA2480" w:rsidP="00BA2480">
      <w:pPr>
        <w:spacing w:after="60" w:line="240" w:lineRule="atLeast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563F76">
        <w:rPr>
          <w:rFonts w:ascii="Futura Bk" w:eastAsia="Times New Roman" w:hAnsi="Futura Bk" w:cs="Times New Roman"/>
          <w:color w:val="000000"/>
          <w:sz w:val="16"/>
          <w:szCs w:val="16"/>
        </w:rPr>
        <w:t>Conduct and report at regular corporate meetings. Produce regular, updated communications.</w:t>
      </w:r>
      <w:r w:rsidR="0044605E">
        <w:rPr>
          <w:rFonts w:ascii="Futura Bk" w:eastAsia="Times New Roman" w:hAnsi="Futura Bk" w:cs="Times New Roman"/>
          <w:color w:val="000000"/>
          <w:sz w:val="16"/>
          <w:szCs w:val="16"/>
        </w:rPr>
        <w:t xml:space="preserve"> </w:t>
      </w:r>
      <w:r w:rsidRPr="00563F76">
        <w:rPr>
          <w:rFonts w:ascii="Futura Bk" w:eastAsia="Times New Roman" w:hAnsi="Futura Bk" w:cs="Times New Roman"/>
          <w:color w:val="000000"/>
          <w:sz w:val="16"/>
          <w:szCs w:val="16"/>
        </w:rPr>
        <w:t xml:space="preserve">Research, document and find backups for all suppliers, logistics, and secondary </w:t>
      </w:r>
      <w:proofErr w:type="gramStart"/>
      <w:r w:rsidRPr="00563F76">
        <w:rPr>
          <w:rFonts w:ascii="Futura Bk" w:eastAsia="Times New Roman" w:hAnsi="Futura Bk" w:cs="Times New Roman"/>
          <w:color w:val="000000"/>
          <w:sz w:val="16"/>
          <w:szCs w:val="16"/>
        </w:rPr>
        <w:t>partners</w:t>
      </w:r>
      <w:proofErr w:type="gramEnd"/>
    </w:p>
    <w:p w14:paraId="0E3CFA79" w14:textId="77777777" w:rsidR="00BA2480" w:rsidRPr="00563F76" w:rsidRDefault="00BA2480" w:rsidP="00BA2480">
      <w:pPr>
        <w:spacing w:after="60" w:line="240" w:lineRule="atLeast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563F76">
        <w:rPr>
          <w:rFonts w:ascii="Futura Bk" w:eastAsia="Times New Roman" w:hAnsi="Futura Bk" w:cs="Times New Roman"/>
          <w:color w:val="000000"/>
          <w:sz w:val="16"/>
          <w:szCs w:val="16"/>
        </w:rPr>
        <w:t>Contingency planning and testing</w:t>
      </w:r>
    </w:p>
    <w:p w14:paraId="7799FC0F" w14:textId="77777777" w:rsidR="00CD299B" w:rsidRDefault="00CD299B">
      <w:pPr>
        <w:rPr>
          <w:rFonts w:asciiTheme="majorHAnsi" w:eastAsiaTheme="minorEastAsia" w:hAnsiTheme="majorHAnsi" w:cstheme="majorHAnsi"/>
          <w:color w:val="864A04" w:themeColor="accent1" w:themeShade="80"/>
          <w:sz w:val="44"/>
          <w:lang w:eastAsia="ja-JP"/>
        </w:rPr>
      </w:pPr>
      <w:r>
        <w:rPr>
          <w:rFonts w:asciiTheme="majorHAnsi" w:hAnsiTheme="majorHAnsi" w:cstheme="majorHAnsi"/>
          <w:color w:val="864A04" w:themeColor="accent1" w:themeShade="80"/>
          <w:sz w:val="44"/>
        </w:rPr>
        <w:br w:type="page"/>
      </w:r>
    </w:p>
    <w:p w14:paraId="59C1777F" w14:textId="5E0B6E79" w:rsidR="00444451" w:rsidRPr="00C44F78" w:rsidRDefault="00E459AD" w:rsidP="00C44F78">
      <w:pPr>
        <w:pStyle w:val="Photo"/>
        <w:rPr>
          <w:rFonts w:asciiTheme="majorHAnsi" w:hAnsiTheme="majorHAnsi" w:cstheme="majorHAnsi"/>
          <w:color w:val="864A04" w:themeColor="accent1" w:themeShade="80"/>
          <w:sz w:val="44"/>
        </w:rPr>
      </w:pPr>
      <w:r>
        <w:rPr>
          <w:rFonts w:asciiTheme="majorHAnsi" w:hAnsiTheme="majorHAnsi" w:cstheme="majorHAnsi"/>
          <w:color w:val="864A04" w:themeColor="accent1" w:themeShade="80"/>
          <w:sz w:val="44"/>
        </w:rPr>
        <w:lastRenderedPageBreak/>
        <w:t>PERSONAL</w:t>
      </w:r>
    </w:p>
    <w:p w14:paraId="60441A86" w14:textId="371A301A" w:rsidR="00CC4090" w:rsidRDefault="00CC4090" w:rsidP="00FC4A95">
      <w:pPr>
        <w:pStyle w:val="Heading2"/>
      </w:pPr>
      <w:r>
        <w:t>BIO</w:t>
      </w:r>
    </w:p>
    <w:p w14:paraId="76585235" w14:textId="67A52386" w:rsidR="00315A61" w:rsidRDefault="00CC4090" w:rsidP="00444451">
      <w:pPr>
        <w:rPr>
          <w:sz w:val="22"/>
          <w:lang w:eastAsia="ja-JP"/>
        </w:rPr>
      </w:pPr>
      <w:r w:rsidRPr="00724CE0">
        <w:rPr>
          <w:sz w:val="22"/>
          <w:lang w:eastAsia="ja-JP"/>
        </w:rPr>
        <w:t>I was born in Portland, Oregon on February 20</w:t>
      </w:r>
      <w:r w:rsidRPr="00724CE0">
        <w:rPr>
          <w:sz w:val="22"/>
          <w:vertAlign w:val="superscript"/>
          <w:lang w:eastAsia="ja-JP"/>
        </w:rPr>
        <w:t>th</w:t>
      </w:r>
      <w:r w:rsidRPr="00724CE0">
        <w:rPr>
          <w:sz w:val="22"/>
          <w:lang w:eastAsia="ja-JP"/>
        </w:rPr>
        <w:t xml:space="preserve">, 1971. I am not a health nut, but I keep myself </w:t>
      </w:r>
      <w:r w:rsidR="00E16A86">
        <w:rPr>
          <w:sz w:val="22"/>
          <w:lang w:eastAsia="ja-JP"/>
        </w:rPr>
        <w:t>in</w:t>
      </w:r>
      <w:r w:rsidRPr="00724CE0">
        <w:rPr>
          <w:sz w:val="22"/>
          <w:lang w:eastAsia="ja-JP"/>
        </w:rPr>
        <w:t xml:space="preserve"> average health. </w:t>
      </w:r>
      <w:r w:rsidR="002265B5">
        <w:rPr>
          <w:sz w:val="22"/>
          <w:lang w:eastAsia="ja-JP"/>
        </w:rPr>
        <w:t>I like kayaking and hiking in the summer.</w:t>
      </w:r>
    </w:p>
    <w:p w14:paraId="4D71F2F9" w14:textId="34983C91" w:rsidR="003C5C6A" w:rsidRDefault="003C5C6A" w:rsidP="00444451">
      <w:pPr>
        <w:rPr>
          <w:sz w:val="22"/>
          <w:lang w:eastAsia="ja-JP"/>
        </w:rPr>
      </w:pPr>
      <w:r>
        <w:rPr>
          <w:sz w:val="22"/>
          <w:lang w:eastAsia="ja-JP"/>
        </w:rPr>
        <w:t xml:space="preserve">I have two kids – my </w:t>
      </w:r>
      <w:r w:rsidR="00EB15DC">
        <w:rPr>
          <w:sz w:val="22"/>
          <w:lang w:eastAsia="ja-JP"/>
        </w:rPr>
        <w:t xml:space="preserve">adult stepdaughter </w:t>
      </w:r>
      <w:proofErr w:type="gramStart"/>
      <w:r w:rsidR="00EB15DC">
        <w:rPr>
          <w:sz w:val="22"/>
          <w:lang w:eastAsia="ja-JP"/>
        </w:rPr>
        <w:t>whom</w:t>
      </w:r>
      <w:proofErr w:type="gramEnd"/>
      <w:r w:rsidR="00EB15DC">
        <w:rPr>
          <w:sz w:val="22"/>
          <w:lang w:eastAsia="ja-JP"/>
        </w:rPr>
        <w:t xml:space="preserve"> is married and (at this time) pregnant with my first grandchild. My teen age son lives with me (I am a single dad). </w:t>
      </w:r>
      <w:r w:rsidR="000D0188">
        <w:rPr>
          <w:sz w:val="22"/>
          <w:lang w:eastAsia="ja-JP"/>
        </w:rPr>
        <w:t xml:space="preserve">My family </w:t>
      </w:r>
      <w:r w:rsidR="009B3183">
        <w:rPr>
          <w:sz w:val="22"/>
          <w:lang w:eastAsia="ja-JP"/>
        </w:rPr>
        <w:t>is everything to me.</w:t>
      </w:r>
    </w:p>
    <w:p w14:paraId="4F58671C" w14:textId="67FDA444" w:rsidR="00315A61" w:rsidRDefault="00315A61" w:rsidP="00444451">
      <w:pPr>
        <w:rPr>
          <w:sz w:val="22"/>
          <w:lang w:eastAsia="ja-JP"/>
        </w:rPr>
      </w:pPr>
      <w:r>
        <w:rPr>
          <w:sz w:val="22"/>
          <w:lang w:eastAsia="ja-JP"/>
        </w:rPr>
        <w:t xml:space="preserve">I tend to favor logic and have strong aptitudes for math and sciences as well as electronics, </w:t>
      </w:r>
      <w:r w:rsidR="005E1DDB">
        <w:rPr>
          <w:sz w:val="22"/>
          <w:lang w:eastAsia="ja-JP"/>
        </w:rPr>
        <w:t xml:space="preserve">mechanics, carpentry, </w:t>
      </w:r>
      <w:r w:rsidR="002265B5">
        <w:rPr>
          <w:sz w:val="22"/>
          <w:lang w:eastAsia="ja-JP"/>
        </w:rPr>
        <w:t>and pretty much anything I find an interest in.</w:t>
      </w:r>
    </w:p>
    <w:p w14:paraId="0CE40A4D" w14:textId="2FBA6BC2" w:rsidR="00A377E0" w:rsidRDefault="00E459AD" w:rsidP="00E06822">
      <w:pPr>
        <w:pStyle w:val="Heading2"/>
      </w:pPr>
      <w:r>
        <w:t>Philosophy</w:t>
      </w:r>
    </w:p>
    <w:p w14:paraId="16D4B710" w14:textId="1BC8D351" w:rsidR="00975183" w:rsidRPr="00724CE0" w:rsidRDefault="00975183" w:rsidP="00444451">
      <w:pPr>
        <w:rPr>
          <w:sz w:val="22"/>
          <w:lang w:eastAsia="ja-JP"/>
        </w:rPr>
      </w:pPr>
      <w:r w:rsidRPr="00724CE0">
        <w:rPr>
          <w:sz w:val="22"/>
          <w:lang w:eastAsia="ja-JP"/>
        </w:rPr>
        <w:t xml:space="preserve">I </w:t>
      </w:r>
      <w:r w:rsidR="004D2EEA" w:rsidRPr="00724CE0">
        <w:rPr>
          <w:sz w:val="22"/>
          <w:lang w:eastAsia="ja-JP"/>
        </w:rPr>
        <w:t xml:space="preserve">generally get along with everyone. </w:t>
      </w:r>
      <w:r w:rsidR="00733C0D" w:rsidRPr="00724CE0">
        <w:rPr>
          <w:sz w:val="22"/>
          <w:lang w:eastAsia="ja-JP"/>
        </w:rPr>
        <w:t xml:space="preserve">I </w:t>
      </w:r>
      <w:r w:rsidR="005B6A42" w:rsidRPr="00724CE0">
        <w:rPr>
          <w:sz w:val="22"/>
          <w:lang w:eastAsia="ja-JP"/>
        </w:rPr>
        <w:t>prefer</w:t>
      </w:r>
      <w:r w:rsidR="00733C0D" w:rsidRPr="00724CE0">
        <w:rPr>
          <w:sz w:val="22"/>
          <w:lang w:eastAsia="ja-JP"/>
        </w:rPr>
        <w:t xml:space="preserve"> teamwork and asking for help when needed. I believe that listening </w:t>
      </w:r>
      <w:r w:rsidR="00CC4090" w:rsidRPr="00724CE0">
        <w:rPr>
          <w:sz w:val="22"/>
          <w:lang w:eastAsia="ja-JP"/>
        </w:rPr>
        <w:t xml:space="preserve">is one of the most important skills a person can hone – listening before speaking will usually save everyone time. </w:t>
      </w:r>
    </w:p>
    <w:p w14:paraId="08A4DB31" w14:textId="13CD0F36" w:rsidR="00966D70" w:rsidRPr="00724CE0" w:rsidRDefault="00966D70" w:rsidP="00444451">
      <w:pPr>
        <w:rPr>
          <w:sz w:val="22"/>
          <w:lang w:eastAsia="ja-JP"/>
        </w:rPr>
      </w:pPr>
      <w:r w:rsidRPr="00724CE0">
        <w:rPr>
          <w:sz w:val="22"/>
          <w:lang w:eastAsia="ja-JP"/>
        </w:rPr>
        <w:t>I don’t generally cuss and swear a lot, but I am not insulted easily either. I take criticism well</w:t>
      </w:r>
      <w:r w:rsidR="00724CE0" w:rsidRPr="00724CE0">
        <w:rPr>
          <w:sz w:val="22"/>
          <w:lang w:eastAsia="ja-JP"/>
        </w:rPr>
        <w:t xml:space="preserve"> and take every opportunity to improve my performance.</w:t>
      </w:r>
    </w:p>
    <w:p w14:paraId="70F15BF3" w14:textId="25ED1C21" w:rsidR="00E459AD" w:rsidRDefault="00E459AD" w:rsidP="004D6121">
      <w:pPr>
        <w:pStyle w:val="Heading2"/>
      </w:pPr>
      <w:r>
        <w:t>Knowledge</w:t>
      </w:r>
    </w:p>
    <w:p w14:paraId="4E219FF8" w14:textId="5F31663D" w:rsidR="005305F6" w:rsidRPr="00724CE0" w:rsidRDefault="002732F6" w:rsidP="00444451">
      <w:pPr>
        <w:rPr>
          <w:sz w:val="22"/>
          <w:lang w:eastAsia="ja-JP"/>
        </w:rPr>
      </w:pPr>
      <w:r w:rsidRPr="00724CE0">
        <w:rPr>
          <w:sz w:val="22"/>
          <w:lang w:eastAsia="ja-JP"/>
        </w:rPr>
        <w:t>I am</w:t>
      </w:r>
      <w:r w:rsidR="000C6378" w:rsidRPr="00724CE0">
        <w:rPr>
          <w:sz w:val="22"/>
          <w:lang w:eastAsia="ja-JP"/>
        </w:rPr>
        <w:t xml:space="preserve"> mostly</w:t>
      </w:r>
      <w:r w:rsidRPr="00724CE0">
        <w:rPr>
          <w:sz w:val="22"/>
          <w:lang w:eastAsia="ja-JP"/>
        </w:rPr>
        <w:t xml:space="preserve"> </w:t>
      </w:r>
      <w:r w:rsidR="00037102" w:rsidRPr="00724CE0">
        <w:rPr>
          <w:sz w:val="22"/>
          <w:lang w:eastAsia="ja-JP"/>
        </w:rPr>
        <w:t xml:space="preserve">an </w:t>
      </w:r>
      <w:r w:rsidRPr="00724CE0">
        <w:rPr>
          <w:sz w:val="22"/>
          <w:lang w:eastAsia="ja-JP"/>
        </w:rPr>
        <w:t>analytical person. I have a strong interest in the sciences</w:t>
      </w:r>
      <w:r w:rsidR="008A1B25" w:rsidRPr="00724CE0">
        <w:rPr>
          <w:sz w:val="22"/>
          <w:lang w:eastAsia="ja-JP"/>
        </w:rPr>
        <w:t xml:space="preserve"> and am always learning more. </w:t>
      </w:r>
      <w:r w:rsidR="005305F6" w:rsidRPr="00724CE0">
        <w:rPr>
          <w:sz w:val="22"/>
          <w:lang w:eastAsia="ja-JP"/>
        </w:rPr>
        <w:t>I have a good comprehension of math and am generally good at solving puzzles. One of my greatest talents (according to myself!) is improving efficiency of systems and organizations.</w:t>
      </w:r>
    </w:p>
    <w:p w14:paraId="0480E355" w14:textId="6CF197B4" w:rsidR="00E459AD" w:rsidRPr="00724CE0" w:rsidRDefault="008A1B25" w:rsidP="00444451">
      <w:pPr>
        <w:rPr>
          <w:sz w:val="22"/>
          <w:lang w:eastAsia="ja-JP"/>
        </w:rPr>
      </w:pPr>
      <w:r w:rsidRPr="00724CE0">
        <w:rPr>
          <w:sz w:val="22"/>
          <w:lang w:eastAsia="ja-JP"/>
        </w:rPr>
        <w:t>Some of my future interests include other languages, astronomy</w:t>
      </w:r>
      <w:r w:rsidR="008B709C" w:rsidRPr="00724CE0">
        <w:rPr>
          <w:sz w:val="22"/>
          <w:lang w:eastAsia="ja-JP"/>
        </w:rPr>
        <w:t xml:space="preserve">, additional programming languages and more. </w:t>
      </w:r>
    </w:p>
    <w:p w14:paraId="0BC6B173" w14:textId="7B87CF21" w:rsidR="00E459AD" w:rsidRPr="00444451" w:rsidRDefault="00E459AD" w:rsidP="00AD3F77">
      <w:pPr>
        <w:pStyle w:val="Heading2"/>
      </w:pPr>
      <w:r>
        <w:t>Goals</w:t>
      </w:r>
    </w:p>
    <w:p w14:paraId="4B1BEFE5" w14:textId="3248ABB4" w:rsidR="00444451" w:rsidRPr="00724CE0" w:rsidRDefault="00E45782" w:rsidP="00444451">
      <w:pPr>
        <w:rPr>
          <w:sz w:val="22"/>
          <w:lang w:eastAsia="ja-JP"/>
        </w:rPr>
      </w:pPr>
      <w:r w:rsidRPr="00724CE0">
        <w:rPr>
          <w:sz w:val="22"/>
          <w:lang w:eastAsia="ja-JP"/>
        </w:rPr>
        <w:t xml:space="preserve">I have </w:t>
      </w:r>
      <w:proofErr w:type="gramStart"/>
      <w:r w:rsidRPr="00724CE0">
        <w:rPr>
          <w:sz w:val="22"/>
          <w:lang w:eastAsia="ja-JP"/>
        </w:rPr>
        <w:t>fairly normal</w:t>
      </w:r>
      <w:proofErr w:type="gramEnd"/>
      <w:r w:rsidRPr="00724CE0">
        <w:rPr>
          <w:sz w:val="22"/>
          <w:lang w:eastAsia="ja-JP"/>
        </w:rPr>
        <w:t xml:space="preserve"> </w:t>
      </w:r>
      <w:r w:rsidR="009B3183" w:rsidRPr="00724CE0">
        <w:rPr>
          <w:sz w:val="22"/>
          <w:lang w:eastAsia="ja-JP"/>
        </w:rPr>
        <w:t>short-term</w:t>
      </w:r>
      <w:r w:rsidRPr="00724CE0">
        <w:rPr>
          <w:sz w:val="22"/>
          <w:lang w:eastAsia="ja-JP"/>
        </w:rPr>
        <w:t xml:space="preserve"> goals – improve my health, work out more, </w:t>
      </w:r>
      <w:r w:rsidR="00367952" w:rsidRPr="00724CE0">
        <w:rPr>
          <w:sz w:val="22"/>
          <w:lang w:eastAsia="ja-JP"/>
        </w:rPr>
        <w:t xml:space="preserve">etc. </w:t>
      </w:r>
      <w:r w:rsidR="00E91EC8">
        <w:rPr>
          <w:sz w:val="22"/>
          <w:lang w:eastAsia="ja-JP"/>
        </w:rPr>
        <w:t xml:space="preserve">I am studying for </w:t>
      </w:r>
      <w:r w:rsidR="008B53CB">
        <w:rPr>
          <w:sz w:val="22"/>
          <w:lang w:eastAsia="ja-JP"/>
        </w:rPr>
        <w:t xml:space="preserve">some Microsoft certification exams, </w:t>
      </w:r>
    </w:p>
    <w:p w14:paraId="62B1E393" w14:textId="083FD40D" w:rsidR="00367952" w:rsidRPr="00724CE0" w:rsidRDefault="00997C2D" w:rsidP="00444451">
      <w:pPr>
        <w:rPr>
          <w:sz w:val="22"/>
          <w:lang w:eastAsia="ja-JP"/>
        </w:rPr>
      </w:pPr>
      <w:r w:rsidRPr="00724CE0">
        <w:rPr>
          <w:rStyle w:val="Heading6Char"/>
          <w:sz w:val="22"/>
        </w:rPr>
        <w:t>My long term goals</w:t>
      </w:r>
      <w:r w:rsidR="000F6F3F" w:rsidRPr="00724CE0">
        <w:rPr>
          <w:sz w:val="22"/>
          <w:lang w:eastAsia="ja-JP"/>
        </w:rPr>
        <w:t xml:space="preserve">. I </w:t>
      </w:r>
      <w:r w:rsidR="00E91EC8">
        <w:rPr>
          <w:sz w:val="22"/>
          <w:lang w:eastAsia="ja-JP"/>
        </w:rPr>
        <w:t>am considering going</w:t>
      </w:r>
      <w:r w:rsidR="00367952" w:rsidRPr="00724CE0">
        <w:rPr>
          <w:sz w:val="22"/>
          <w:lang w:eastAsia="ja-JP"/>
        </w:rPr>
        <w:t xml:space="preserve"> back to </w:t>
      </w:r>
      <w:r w:rsidR="00E91EC8">
        <w:rPr>
          <w:sz w:val="22"/>
          <w:lang w:eastAsia="ja-JP"/>
        </w:rPr>
        <w:t>school</w:t>
      </w:r>
      <w:r w:rsidR="00367952" w:rsidRPr="00724CE0">
        <w:rPr>
          <w:sz w:val="22"/>
          <w:lang w:eastAsia="ja-JP"/>
        </w:rPr>
        <w:t xml:space="preserve"> for an engineering degree</w:t>
      </w:r>
      <w:r w:rsidRPr="00724CE0">
        <w:rPr>
          <w:sz w:val="22"/>
          <w:lang w:eastAsia="ja-JP"/>
        </w:rPr>
        <w:t xml:space="preserve">. I </w:t>
      </w:r>
      <w:r w:rsidR="00E51A2E" w:rsidRPr="00724CE0">
        <w:rPr>
          <w:sz w:val="22"/>
          <w:lang w:eastAsia="ja-JP"/>
        </w:rPr>
        <w:t>also want to buy a home with a little property. There are several countries/locations I would like to visit and cultures I want to learn about.</w:t>
      </w:r>
    </w:p>
    <w:p w14:paraId="3CB6CEB1" w14:textId="73602EBD" w:rsidR="00E459AD" w:rsidRDefault="00B60841" w:rsidP="005F215E">
      <w:pPr>
        <w:pStyle w:val="Heading2"/>
      </w:pPr>
      <w:r>
        <w:t>Functional</w:t>
      </w:r>
    </w:p>
    <w:p w14:paraId="6ABF8172" w14:textId="29D5F3FB" w:rsidR="001B108C" w:rsidRPr="00444451" w:rsidRDefault="00A749A1" w:rsidP="009C1FF7">
      <w:pPr>
        <w:ind w:left="3870"/>
        <w:rPr>
          <w:lang w:eastAsia="ja-JP"/>
        </w:rPr>
      </w:pPr>
      <w:r w:rsidRPr="00724CE0">
        <w:rPr>
          <w:sz w:val="22"/>
          <w:lang w:eastAsia="ja-JP"/>
        </w:rPr>
        <w:t xml:space="preserve">I am a fast learner and generally </w:t>
      </w:r>
      <w:r w:rsidR="00E3332E" w:rsidRPr="00724CE0">
        <w:rPr>
          <w:sz w:val="22"/>
          <w:lang w:eastAsia="ja-JP"/>
        </w:rPr>
        <w:t xml:space="preserve">exhibit exceptional comprehension. I don’t </w:t>
      </w:r>
      <w:r w:rsidR="007B1A3E">
        <w:rPr>
          <w:sz w:val="22"/>
          <w:lang w:eastAsia="ja-JP"/>
        </w:rPr>
        <w:t xml:space="preserve">  </w:t>
      </w:r>
      <w:r w:rsidR="00E3332E" w:rsidRPr="00724CE0">
        <w:rPr>
          <w:sz w:val="22"/>
          <w:lang w:eastAsia="ja-JP"/>
        </w:rPr>
        <w:t xml:space="preserve">believe I know everything or that I am better than </w:t>
      </w:r>
      <w:r w:rsidR="00AF532E" w:rsidRPr="00724CE0">
        <w:rPr>
          <w:sz w:val="22"/>
          <w:lang w:eastAsia="ja-JP"/>
        </w:rPr>
        <w:t xml:space="preserve">others. </w:t>
      </w:r>
    </w:p>
    <w:sectPr w:rsidR="001B108C" w:rsidRPr="00444451" w:rsidSect="00314DBF">
      <w:headerReference w:type="default" r:id="rId9"/>
      <w:footerReference w:type="first" r:id="rId10"/>
      <w:pgSz w:w="12240" w:h="15840"/>
      <w:pgMar w:top="720" w:right="720" w:bottom="720" w:left="720" w:header="576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701F17" w14:textId="77777777" w:rsidR="00047D70" w:rsidRDefault="00047D70" w:rsidP="00187B92">
      <w:pPr>
        <w:spacing w:after="0" w:line="240" w:lineRule="auto"/>
      </w:pPr>
      <w:r>
        <w:separator/>
      </w:r>
    </w:p>
  </w:endnote>
  <w:endnote w:type="continuationSeparator" w:id="0">
    <w:p w14:paraId="351F23BE" w14:textId="77777777" w:rsidR="00047D70" w:rsidRDefault="00047D70" w:rsidP="00187B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Futura Bk">
    <w:altName w:val="Century Gothic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75A0A3" w14:textId="77777777" w:rsidR="000203F6" w:rsidRDefault="000203F6" w:rsidP="000203F6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9EBD6E" w14:textId="77777777" w:rsidR="00047D70" w:rsidRDefault="00047D70" w:rsidP="00187B92">
      <w:pPr>
        <w:spacing w:after="0" w:line="240" w:lineRule="auto"/>
      </w:pPr>
      <w:r>
        <w:separator/>
      </w:r>
    </w:p>
  </w:footnote>
  <w:footnote w:type="continuationSeparator" w:id="0">
    <w:p w14:paraId="3C76985A" w14:textId="77777777" w:rsidR="00047D70" w:rsidRDefault="00047D70" w:rsidP="00187B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3302846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6104F78" w14:textId="66346EF8" w:rsidR="00D0694D" w:rsidRDefault="00187B92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63F76">
          <w:rPr>
            <w:noProof/>
          </w:rPr>
          <w:t>3</w:t>
        </w:r>
        <w:r>
          <w:rPr>
            <w:noProof/>
          </w:rPr>
          <w:fldChar w:fldCharType="end"/>
        </w:r>
        <w:r>
          <w:rPr>
            <w:noProof/>
            <w:lang w:eastAsia="en-US"/>
          </w:rPr>
          <mc:AlternateContent>
            <mc:Choice Requires="wps">
              <w:drawing>
                <wp:anchor distT="45720" distB="45720" distL="114300" distR="114300" simplePos="0" relativeHeight="251659264" behindDoc="0" locked="1" layoutInCell="1" allowOverlap="1" wp14:anchorId="4EBCF1AA" wp14:editId="418FDDC0">
                  <wp:simplePos x="0" y="0"/>
                  <mc:AlternateContent>
                    <mc:Choice Requires="wp14">
                      <wp:positionH relativeFrom="page">
                        <wp14:pctPosHOffset>8800</wp14:pctPosHOffset>
                      </wp:positionH>
                    </mc:Choice>
                    <mc:Fallback>
                      <wp:positionH relativeFrom="page">
                        <wp:posOffset>683895</wp:posOffset>
                      </wp:positionH>
                    </mc:Fallback>
                  </mc:AlternateContent>
                  <wp:positionV relativeFrom="margin">
                    <wp:posOffset>0</wp:posOffset>
                  </wp:positionV>
                  <wp:extent cx="2148840" cy="8458200"/>
                  <wp:effectExtent l="0" t="0" r="3810" b="0"/>
                  <wp:wrapSquare wrapText="bothSides"/>
                  <wp:docPr id="3" name="Text Box 2" descr="Sidebar text box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148840" cy="8458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tbl>
                              <w:tblPr>
                                <w:tblStyle w:val="TableGrid"/>
                                <w:tblW w:w="5000" w:type="pct"/>
                                <w:tblBorders>
                                  <w:top w:val="single" w:sz="18" w:space="0" w:color="864A04" w:themeColor="accent1" w:themeShade="80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  <w:tblDescription w:val="Layout table"/>
                              </w:tblPr>
                              <w:tblGrid>
                                <w:gridCol w:w="3385"/>
                              </w:tblGrid>
                              <w:tr w:rsidR="002C0739" w14:paraId="5757070F" w14:textId="77777777" w:rsidTr="002C0739">
                                <w:trPr>
                                  <w:tblHeader/>
                                </w:trPr>
                                <w:tc>
                                  <w:tcPr>
                                    <w:tcW w:w="1959" w:type="dxa"/>
                                  </w:tcPr>
                                  <w:sdt>
                                    <w:sdtPr>
                                      <w:alias w:val="Your Name"/>
                                      <w:tag w:val="Your Name"/>
                                      <w:id w:val="1777370408"/>
                                      <w:placeholder>
                                        <w:docPart w:val="5C797B5962864CC09CB430D99337A936"/>
                                      </w:placeholder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15:appearance w15:val="hidden"/>
                                      <w:text w:multiLine="1"/>
                                    </w:sdtPr>
                                    <w:sdtEndPr/>
                                    <w:sdtContent>
                                      <w:p w14:paraId="2575220B" w14:textId="77777777" w:rsidR="002C0739" w:rsidRPr="00187B92" w:rsidRDefault="00526A23" w:rsidP="00187B92">
                                        <w:pPr>
                                          <w:pStyle w:val="Title"/>
                                        </w:pPr>
                                        <w:r>
                                          <w:t>LANCE STUBBLEFIELD</w:t>
                                        </w:r>
                                      </w:p>
                                    </w:sdtContent>
                                  </w:sdt>
                                  <w:p w14:paraId="19A7D9B0" w14:textId="73162EE6" w:rsidR="002C0739" w:rsidRPr="00970D57" w:rsidRDefault="00610ED5" w:rsidP="00970D57">
                                    <w:pPr>
                                      <w:pStyle w:val="Subtitle"/>
                                    </w:pPr>
                                    <w:sdt>
                                      <w:sdtPr>
                                        <w:alias w:val="Position Title"/>
                                        <w:tag w:val=""/>
                                        <w:id w:val="839120990"/>
                                        <w:placeholder>
                                          <w:docPart w:val="13DEE812716E439588199D2607EAB984"/>
                                        </w:placeholder>
  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  <w15:appearance w15:val="hidden"/>
                                        <w:text w:multiLine="1"/>
                                      </w:sdtPr>
                                      <w:sdtEndPr/>
                                      <w:sdtContent>
                                        <w:r w:rsidR="00F6458D">
                                          <w:t>Efficient solutions</w:t>
                                        </w:r>
                                      </w:sdtContent>
                                    </w:sdt>
                                  </w:p>
                                </w:tc>
                              </w:tr>
                            </w:tbl>
                            <w:p w14:paraId="66CEF7D9" w14:textId="77777777" w:rsidR="00027A88" w:rsidRDefault="00027A88" w:rsidP="000B4393">
                              <w:pPr>
                                <w:spacing w:after="0" w:line="240" w:lineRule="auto"/>
                              </w:pPr>
                            </w:p>
                            <w:p w14:paraId="474FCE2D" w14:textId="77777777" w:rsidR="00027A88" w:rsidRDefault="00027A88" w:rsidP="000B4393">
                              <w:pPr>
                                <w:spacing w:after="0" w:line="240" w:lineRule="auto"/>
                              </w:pPr>
                            </w:p>
                            <w:p w14:paraId="372E1C9B" w14:textId="77777777" w:rsidR="00027A88" w:rsidRDefault="00027A88" w:rsidP="000B4393">
                              <w:pPr>
                                <w:spacing w:after="0" w:line="240" w:lineRule="auto"/>
                              </w:pPr>
                            </w:p>
                            <w:p w14:paraId="697CD30F" w14:textId="77777777" w:rsidR="00027A88" w:rsidRDefault="00027A88" w:rsidP="000B4393">
                              <w:pPr>
                                <w:spacing w:after="0" w:line="240" w:lineRule="auto"/>
                              </w:pPr>
                            </w:p>
                            <w:p w14:paraId="32E87CF6" w14:textId="77777777" w:rsidR="00027A88" w:rsidRDefault="00027A88" w:rsidP="000B4393">
                              <w:pPr>
                                <w:spacing w:after="0" w:line="240" w:lineRule="auto"/>
                              </w:pPr>
                            </w:p>
                            <w:p w14:paraId="32E5A5F5" w14:textId="77777777" w:rsidR="00027A88" w:rsidRDefault="00027A88" w:rsidP="000B4393">
                              <w:pPr>
                                <w:spacing w:after="0" w:line="240" w:lineRule="auto"/>
                              </w:pPr>
                            </w:p>
                            <w:p w14:paraId="0F6B64A9" w14:textId="77777777" w:rsidR="00027A88" w:rsidRDefault="00027A88" w:rsidP="000B4393">
                              <w:pPr>
                                <w:spacing w:after="0" w:line="240" w:lineRule="auto"/>
                              </w:pPr>
                            </w:p>
                            <w:p w14:paraId="6CBDB679" w14:textId="77777777" w:rsidR="00027A88" w:rsidRDefault="00027A88" w:rsidP="000B4393">
                              <w:pPr>
                                <w:spacing w:after="0" w:line="240" w:lineRule="auto"/>
                              </w:pPr>
                            </w:p>
                            <w:p w14:paraId="04940894" w14:textId="77777777" w:rsidR="00027A88" w:rsidRDefault="00027A88" w:rsidP="000B4393">
                              <w:pPr>
                                <w:spacing w:after="0" w:line="240" w:lineRule="auto"/>
                              </w:pPr>
                            </w:p>
                            <w:p w14:paraId="0BF389D2" w14:textId="77777777" w:rsidR="00027A88" w:rsidRDefault="00027A88" w:rsidP="000B4393">
                              <w:pPr>
                                <w:spacing w:after="0" w:line="240" w:lineRule="auto"/>
                              </w:pPr>
                            </w:p>
                            <w:p w14:paraId="0706F80E" w14:textId="77777777" w:rsidR="00027A88" w:rsidRDefault="00027A88" w:rsidP="000B4393">
                              <w:pPr>
                                <w:spacing w:after="0" w:line="240" w:lineRule="auto"/>
                              </w:pPr>
                            </w:p>
                            <w:p w14:paraId="696E2EC1" w14:textId="77777777" w:rsidR="00027A88" w:rsidRDefault="00027A88" w:rsidP="000B4393">
                              <w:pPr>
                                <w:spacing w:after="0" w:line="240" w:lineRule="auto"/>
                              </w:pPr>
                            </w:p>
                            <w:p w14:paraId="11C4E577" w14:textId="77777777" w:rsidR="00027A88" w:rsidRDefault="00027A88" w:rsidP="000B4393">
                              <w:pPr>
                                <w:spacing w:after="0" w:line="240" w:lineRule="auto"/>
                              </w:pPr>
                            </w:p>
                            <w:p w14:paraId="2B7B6A7B" w14:textId="77777777" w:rsidR="00027A88" w:rsidRDefault="00027A88" w:rsidP="000B4393">
                              <w:pPr>
                                <w:spacing w:after="0" w:line="240" w:lineRule="auto"/>
                              </w:pPr>
                            </w:p>
                            <w:p w14:paraId="319EFE8A" w14:textId="77777777" w:rsidR="00027A88" w:rsidRDefault="00027A88" w:rsidP="000B4393">
                              <w:pPr>
                                <w:spacing w:after="0" w:line="240" w:lineRule="auto"/>
                              </w:pPr>
                            </w:p>
                            <w:p w14:paraId="5CCF894D" w14:textId="77777777" w:rsidR="00027A88" w:rsidRDefault="00027A88" w:rsidP="000B4393">
                              <w:pPr>
                                <w:spacing w:after="0" w:line="240" w:lineRule="auto"/>
                              </w:pPr>
                            </w:p>
                            <w:p w14:paraId="34EBFD38" w14:textId="77777777" w:rsidR="00027A88" w:rsidRDefault="00027A88" w:rsidP="000B4393">
                              <w:pPr>
                                <w:spacing w:after="0" w:line="240" w:lineRule="auto"/>
                              </w:pPr>
                            </w:p>
                            <w:p w14:paraId="5A59174B" w14:textId="77777777" w:rsidR="00027A88" w:rsidRDefault="00027A88" w:rsidP="000B4393">
                              <w:pPr>
                                <w:spacing w:after="0" w:line="240" w:lineRule="auto"/>
                              </w:pPr>
                            </w:p>
                            <w:p w14:paraId="7FC82FDC" w14:textId="77777777" w:rsidR="00027A88" w:rsidRDefault="00027A88" w:rsidP="000B4393">
                              <w:pPr>
                                <w:spacing w:after="0" w:line="240" w:lineRule="auto"/>
                              </w:pPr>
                            </w:p>
                            <w:p w14:paraId="707E2AAB" w14:textId="77777777" w:rsidR="00027A88" w:rsidRDefault="00027A88" w:rsidP="000B4393">
                              <w:pPr>
                                <w:spacing w:after="0" w:line="240" w:lineRule="auto"/>
                              </w:pPr>
                            </w:p>
                            <w:p w14:paraId="552D4F9E" w14:textId="77777777" w:rsidR="00027A88" w:rsidRDefault="00027A88" w:rsidP="000B4393">
                              <w:pPr>
                                <w:spacing w:after="0" w:line="240" w:lineRule="auto"/>
                              </w:pPr>
                            </w:p>
                            <w:p w14:paraId="281E9FB2" w14:textId="77777777" w:rsidR="00027A88" w:rsidRDefault="00027A88" w:rsidP="000B4393">
                              <w:pPr>
                                <w:spacing w:after="0" w:line="240" w:lineRule="auto"/>
                              </w:pPr>
                            </w:p>
                            <w:p w14:paraId="668863F8" w14:textId="77777777" w:rsidR="00027A88" w:rsidRDefault="00027A88" w:rsidP="000B4393">
                              <w:pPr>
                                <w:spacing w:after="0" w:line="240" w:lineRule="auto"/>
                              </w:pPr>
                            </w:p>
                            <w:p w14:paraId="30FDAB54" w14:textId="77777777" w:rsidR="00027A88" w:rsidRDefault="00027A88" w:rsidP="000B4393">
                              <w:pPr>
                                <w:spacing w:after="0" w:line="240" w:lineRule="auto"/>
                              </w:pPr>
                            </w:p>
                            <w:p w14:paraId="2265EBF7" w14:textId="77777777" w:rsidR="00027A88" w:rsidRDefault="00027A88" w:rsidP="000B4393">
                              <w:pPr>
                                <w:spacing w:after="0" w:line="240" w:lineRule="auto"/>
                              </w:pPr>
                            </w:p>
                            <w:p w14:paraId="4B60FA15" w14:textId="77777777" w:rsidR="00027A88" w:rsidRDefault="00027A88" w:rsidP="000B4393">
                              <w:pPr>
                                <w:spacing w:after="0" w:line="240" w:lineRule="auto"/>
                              </w:pPr>
                            </w:p>
                            <w:p w14:paraId="283A894B" w14:textId="77777777" w:rsidR="00027A88" w:rsidRDefault="00027A88" w:rsidP="000B4393">
                              <w:pPr>
                                <w:spacing w:after="0" w:line="240" w:lineRule="auto"/>
                              </w:pPr>
                            </w:p>
                            <w:p w14:paraId="4C329A77" w14:textId="77777777" w:rsidR="00027A88" w:rsidRDefault="00027A88" w:rsidP="000B4393">
                              <w:pPr>
                                <w:spacing w:after="0" w:line="240" w:lineRule="auto"/>
                              </w:pPr>
                            </w:p>
                            <w:p w14:paraId="25353316" w14:textId="77777777" w:rsidR="00027A88" w:rsidRDefault="00027A88" w:rsidP="000B4393">
                              <w:pPr>
                                <w:spacing w:after="0" w:line="240" w:lineRule="auto"/>
                              </w:pPr>
                            </w:p>
                            <w:p w14:paraId="1C0D28C5" w14:textId="77777777" w:rsidR="00027A88" w:rsidRDefault="00027A88" w:rsidP="000B4393">
                              <w:pPr>
                                <w:spacing w:after="0" w:line="240" w:lineRule="auto"/>
                              </w:pPr>
                            </w:p>
                            <w:p w14:paraId="1C501709" w14:textId="77777777" w:rsidR="00027A88" w:rsidRDefault="00027A88" w:rsidP="000B4393">
                              <w:pPr>
                                <w:spacing w:after="0" w:line="240" w:lineRule="auto"/>
                              </w:pPr>
                            </w:p>
                            <w:p w14:paraId="403AD057" w14:textId="77777777" w:rsidR="00027A88" w:rsidRDefault="00027A88" w:rsidP="000B4393">
                              <w:pPr>
                                <w:spacing w:after="0" w:line="240" w:lineRule="auto"/>
                              </w:pPr>
                            </w:p>
                            <w:p w14:paraId="2EEA4E30" w14:textId="77777777" w:rsidR="00027A88" w:rsidRDefault="00027A88" w:rsidP="000B4393">
                              <w:pPr>
                                <w:spacing w:after="0" w:line="240" w:lineRule="auto"/>
                              </w:pPr>
                            </w:p>
                            <w:p w14:paraId="3DB78E79" w14:textId="77777777" w:rsidR="00027A88" w:rsidRDefault="00027A88" w:rsidP="000B4393">
                              <w:pPr>
                                <w:spacing w:after="0" w:line="240" w:lineRule="auto"/>
                              </w:pPr>
                            </w:p>
                            <w:p w14:paraId="02CBFA41" w14:textId="77777777" w:rsidR="00027A88" w:rsidRDefault="00027A88" w:rsidP="000B4393">
                              <w:pPr>
                                <w:spacing w:after="0" w:line="240" w:lineRule="auto"/>
                              </w:pPr>
                            </w:p>
                            <w:p w14:paraId="6EBC90DA" w14:textId="77777777" w:rsidR="00BC64B0" w:rsidRPr="00444451" w:rsidRDefault="00BC64B0" w:rsidP="00BC64B0">
                              <w:pPr>
                                <w:pStyle w:val="ContactInfo"/>
                                <w:spacing w:after="0" w:line="240" w:lineRule="auto"/>
                                <w:rPr>
                                  <w:color w:val="864A04" w:themeColor="accent1" w:themeShade="80"/>
                                </w:rPr>
                              </w:pPr>
                              <w:r>
                                <w:rPr>
                                  <w:color w:val="864A04" w:themeColor="accent1" w:themeShade="80"/>
                                </w:rPr>
                                <w:t>720 K Street</w:t>
                              </w:r>
                            </w:p>
                            <w:p w14:paraId="530DE48C" w14:textId="77777777" w:rsidR="00BC64B0" w:rsidRPr="00444451" w:rsidRDefault="00BC64B0" w:rsidP="00BC64B0">
                              <w:pPr>
                                <w:pStyle w:val="ContactInfo"/>
                                <w:spacing w:line="240" w:lineRule="auto"/>
                                <w:rPr>
                                  <w:color w:val="864A04" w:themeColor="accent1" w:themeShade="80"/>
                                </w:rPr>
                              </w:pPr>
                              <w:r>
                                <w:rPr>
                                  <w:color w:val="864A04" w:themeColor="accent1" w:themeShade="80"/>
                                </w:rPr>
                                <w:t>Washougal</w:t>
                              </w:r>
                              <w:r w:rsidRPr="00444451">
                                <w:rPr>
                                  <w:color w:val="864A04" w:themeColor="accent1" w:themeShade="80"/>
                                </w:rPr>
                                <w:t>, WA  986</w:t>
                              </w:r>
                              <w:r>
                                <w:rPr>
                                  <w:color w:val="864A04" w:themeColor="accent1" w:themeShade="80"/>
                                </w:rPr>
                                <w:t>71</w:t>
                              </w:r>
                            </w:p>
                            <w:p w14:paraId="5705A83F" w14:textId="77777777" w:rsidR="00BC64B0" w:rsidRPr="00444451" w:rsidRDefault="00BC64B0" w:rsidP="00BC64B0">
                              <w:pPr>
                                <w:pStyle w:val="ContactInfo"/>
                                <w:spacing w:after="0" w:line="240" w:lineRule="auto"/>
                                <w:rPr>
                                  <w:color w:val="864A04" w:themeColor="accent1" w:themeShade="80"/>
                                </w:rPr>
                              </w:pPr>
                              <w:r w:rsidRPr="00444451">
                                <w:rPr>
                                  <w:color w:val="864A04" w:themeColor="accent1" w:themeShade="80"/>
                                </w:rPr>
                                <w:t>360-635-</w:t>
                              </w:r>
                              <w:r>
                                <w:rPr>
                                  <w:color w:val="864A04" w:themeColor="accent1" w:themeShade="80"/>
                                </w:rPr>
                                <w:t>1883</w:t>
                              </w:r>
                            </w:p>
                            <w:p w14:paraId="0F146D7A" w14:textId="77777777" w:rsidR="00BC64B0" w:rsidRPr="00444451" w:rsidRDefault="00BC64B0" w:rsidP="00BC64B0">
                              <w:pPr>
                                <w:pStyle w:val="ContactInfo"/>
                                <w:spacing w:after="0" w:line="240" w:lineRule="auto"/>
                                <w:rPr>
                                  <w:color w:val="864A04" w:themeColor="accent1" w:themeShade="80"/>
                                </w:rPr>
                              </w:pPr>
                              <w:r w:rsidRPr="00444451">
                                <w:rPr>
                                  <w:color w:val="864A04" w:themeColor="accent1" w:themeShade="80"/>
                                </w:rPr>
                                <w:t>Lance</w:t>
                              </w:r>
                              <w:r>
                                <w:rPr>
                                  <w:color w:val="864A04" w:themeColor="accent1" w:themeShade="80"/>
                                </w:rPr>
                                <w:t>.stubblefield@gmail.com</w:t>
                              </w:r>
                            </w:p>
                            <w:p w14:paraId="3710C6B4" w14:textId="77777777" w:rsidR="000B4393" w:rsidRDefault="000B4393"/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4EBCF1AA"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alt="Sidebar text box" style="position:absolute;left:0;text-align:left;margin-left:0;margin-top:0;width:169.2pt;height:666pt;z-index:251659264;visibility:visible;mso-wrap-style:square;mso-width-percent:0;mso-height-percent:0;mso-left-percent:88;mso-wrap-distance-left:9pt;mso-wrap-distance-top:3.6pt;mso-wrap-distance-right:9pt;mso-wrap-distance-bottom:3.6pt;mso-position-horizontal-relative:page;mso-position-vertical:absolute;mso-position-vertical-relative:margin;mso-width-percent:0;mso-height-percent:0;mso-left-percent:88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" filled="f" stroked="f">
                  <v:textbox inset="0,0,0,0">
                    <w:txbxContent>
                      <w:tbl>
                        <w:tblPr>
                          <w:tblStyle w:val="TableGrid"/>
                          <w:tblW w:w="5000" w:type="pct"/>
                          <w:tblBorders>
                            <w:top w:val="single" w:sz="18" w:space="0" w:color="864A04" w:themeColor="accent1" w:themeShade="80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  <w:tblDescription w:val="Layout table"/>
                        </w:tblPr>
                        <w:tblGrid>
                          <w:gridCol w:w="3385"/>
                        </w:tblGrid>
                        <w:tr w:rsidR="002C0739" w14:paraId="5757070F" w14:textId="77777777" w:rsidTr="002C0739">
                          <w:trPr>
                            <w:tblHeader/>
                          </w:trPr>
                          <w:tc>
                            <w:tcPr>
                              <w:tcW w:w="1959" w:type="dxa"/>
                            </w:tcPr>
                            <w:sdt>
                              <w:sdtPr>
                                <w:alias w:val="Your Name"/>
                                <w:tag w:val="Your Name"/>
                                <w:id w:val="1777370408"/>
                                <w:placeholder>
                                  <w:docPart w:val="5C797B5962864CC09CB430D99337A936"/>
                                </w:placeholder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15:appearance w15:val="hidden"/>
                                <w:text w:multiLine="1"/>
                              </w:sdtPr>
                              <w:sdtEndPr/>
                              <w:sdtContent>
                                <w:p w14:paraId="2575220B" w14:textId="77777777" w:rsidR="002C0739" w:rsidRPr="00187B92" w:rsidRDefault="00526A23" w:rsidP="00187B92">
                                  <w:pPr>
                                    <w:pStyle w:val="Title"/>
                                  </w:pPr>
                                  <w:r>
                                    <w:t>LANCE STUBBLEFIELD</w:t>
                                  </w:r>
                                </w:p>
                              </w:sdtContent>
                            </w:sdt>
                            <w:p w14:paraId="19A7D9B0" w14:textId="73162EE6" w:rsidR="002C0739" w:rsidRPr="00970D57" w:rsidRDefault="00610ED5" w:rsidP="00970D57">
                              <w:pPr>
                                <w:pStyle w:val="Subtitle"/>
                              </w:pPr>
                              <w:sdt>
                                <w:sdtPr>
                                  <w:alias w:val="Position Title"/>
                                  <w:tag w:val=""/>
                                  <w:id w:val="839120990"/>
                                  <w:placeholder>
                                    <w:docPart w:val="13DEE812716E439588199D2607EAB984"/>
                                  </w:placeholder>
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<w15:appearance w15:val="hidden"/>
                                  <w:text w:multiLine="1"/>
                                </w:sdtPr>
                                <w:sdtEndPr/>
                                <w:sdtContent>
                                  <w:r w:rsidR="00F6458D">
                                    <w:t>Efficient solutions</w:t>
                                  </w:r>
                                </w:sdtContent>
                              </w:sdt>
                            </w:p>
                          </w:tc>
                        </w:tr>
                      </w:tbl>
                      <w:p w14:paraId="66CEF7D9" w14:textId="77777777" w:rsidR="00027A88" w:rsidRDefault="00027A88" w:rsidP="000B4393">
                        <w:pPr>
                          <w:spacing w:after="0" w:line="240" w:lineRule="auto"/>
                        </w:pPr>
                      </w:p>
                      <w:p w14:paraId="474FCE2D" w14:textId="77777777" w:rsidR="00027A88" w:rsidRDefault="00027A88" w:rsidP="000B4393">
                        <w:pPr>
                          <w:spacing w:after="0" w:line="240" w:lineRule="auto"/>
                        </w:pPr>
                      </w:p>
                      <w:p w14:paraId="372E1C9B" w14:textId="77777777" w:rsidR="00027A88" w:rsidRDefault="00027A88" w:rsidP="000B4393">
                        <w:pPr>
                          <w:spacing w:after="0" w:line="240" w:lineRule="auto"/>
                        </w:pPr>
                      </w:p>
                      <w:p w14:paraId="697CD30F" w14:textId="77777777" w:rsidR="00027A88" w:rsidRDefault="00027A88" w:rsidP="000B4393">
                        <w:pPr>
                          <w:spacing w:after="0" w:line="240" w:lineRule="auto"/>
                        </w:pPr>
                      </w:p>
                      <w:p w14:paraId="32E87CF6" w14:textId="77777777" w:rsidR="00027A88" w:rsidRDefault="00027A88" w:rsidP="000B4393">
                        <w:pPr>
                          <w:spacing w:after="0" w:line="240" w:lineRule="auto"/>
                        </w:pPr>
                      </w:p>
                      <w:p w14:paraId="32E5A5F5" w14:textId="77777777" w:rsidR="00027A88" w:rsidRDefault="00027A88" w:rsidP="000B4393">
                        <w:pPr>
                          <w:spacing w:after="0" w:line="240" w:lineRule="auto"/>
                        </w:pPr>
                      </w:p>
                      <w:p w14:paraId="0F6B64A9" w14:textId="77777777" w:rsidR="00027A88" w:rsidRDefault="00027A88" w:rsidP="000B4393">
                        <w:pPr>
                          <w:spacing w:after="0" w:line="240" w:lineRule="auto"/>
                        </w:pPr>
                      </w:p>
                      <w:p w14:paraId="6CBDB679" w14:textId="77777777" w:rsidR="00027A88" w:rsidRDefault="00027A88" w:rsidP="000B4393">
                        <w:pPr>
                          <w:spacing w:after="0" w:line="240" w:lineRule="auto"/>
                        </w:pPr>
                      </w:p>
                      <w:p w14:paraId="04940894" w14:textId="77777777" w:rsidR="00027A88" w:rsidRDefault="00027A88" w:rsidP="000B4393">
                        <w:pPr>
                          <w:spacing w:after="0" w:line="240" w:lineRule="auto"/>
                        </w:pPr>
                      </w:p>
                      <w:p w14:paraId="0BF389D2" w14:textId="77777777" w:rsidR="00027A88" w:rsidRDefault="00027A88" w:rsidP="000B4393">
                        <w:pPr>
                          <w:spacing w:after="0" w:line="240" w:lineRule="auto"/>
                        </w:pPr>
                      </w:p>
                      <w:p w14:paraId="0706F80E" w14:textId="77777777" w:rsidR="00027A88" w:rsidRDefault="00027A88" w:rsidP="000B4393">
                        <w:pPr>
                          <w:spacing w:after="0" w:line="240" w:lineRule="auto"/>
                        </w:pPr>
                      </w:p>
                      <w:p w14:paraId="696E2EC1" w14:textId="77777777" w:rsidR="00027A88" w:rsidRDefault="00027A88" w:rsidP="000B4393">
                        <w:pPr>
                          <w:spacing w:after="0" w:line="240" w:lineRule="auto"/>
                        </w:pPr>
                      </w:p>
                      <w:p w14:paraId="11C4E577" w14:textId="77777777" w:rsidR="00027A88" w:rsidRDefault="00027A88" w:rsidP="000B4393">
                        <w:pPr>
                          <w:spacing w:after="0" w:line="240" w:lineRule="auto"/>
                        </w:pPr>
                      </w:p>
                      <w:p w14:paraId="2B7B6A7B" w14:textId="77777777" w:rsidR="00027A88" w:rsidRDefault="00027A88" w:rsidP="000B4393">
                        <w:pPr>
                          <w:spacing w:after="0" w:line="240" w:lineRule="auto"/>
                        </w:pPr>
                      </w:p>
                      <w:p w14:paraId="319EFE8A" w14:textId="77777777" w:rsidR="00027A88" w:rsidRDefault="00027A88" w:rsidP="000B4393">
                        <w:pPr>
                          <w:spacing w:after="0" w:line="240" w:lineRule="auto"/>
                        </w:pPr>
                      </w:p>
                      <w:p w14:paraId="5CCF894D" w14:textId="77777777" w:rsidR="00027A88" w:rsidRDefault="00027A88" w:rsidP="000B4393">
                        <w:pPr>
                          <w:spacing w:after="0" w:line="240" w:lineRule="auto"/>
                        </w:pPr>
                      </w:p>
                      <w:p w14:paraId="34EBFD38" w14:textId="77777777" w:rsidR="00027A88" w:rsidRDefault="00027A88" w:rsidP="000B4393">
                        <w:pPr>
                          <w:spacing w:after="0" w:line="240" w:lineRule="auto"/>
                        </w:pPr>
                      </w:p>
                      <w:p w14:paraId="5A59174B" w14:textId="77777777" w:rsidR="00027A88" w:rsidRDefault="00027A88" w:rsidP="000B4393">
                        <w:pPr>
                          <w:spacing w:after="0" w:line="240" w:lineRule="auto"/>
                        </w:pPr>
                      </w:p>
                      <w:p w14:paraId="7FC82FDC" w14:textId="77777777" w:rsidR="00027A88" w:rsidRDefault="00027A88" w:rsidP="000B4393">
                        <w:pPr>
                          <w:spacing w:after="0" w:line="240" w:lineRule="auto"/>
                        </w:pPr>
                      </w:p>
                      <w:p w14:paraId="707E2AAB" w14:textId="77777777" w:rsidR="00027A88" w:rsidRDefault="00027A88" w:rsidP="000B4393">
                        <w:pPr>
                          <w:spacing w:after="0" w:line="240" w:lineRule="auto"/>
                        </w:pPr>
                      </w:p>
                      <w:p w14:paraId="552D4F9E" w14:textId="77777777" w:rsidR="00027A88" w:rsidRDefault="00027A88" w:rsidP="000B4393">
                        <w:pPr>
                          <w:spacing w:after="0" w:line="240" w:lineRule="auto"/>
                        </w:pPr>
                      </w:p>
                      <w:p w14:paraId="281E9FB2" w14:textId="77777777" w:rsidR="00027A88" w:rsidRDefault="00027A88" w:rsidP="000B4393">
                        <w:pPr>
                          <w:spacing w:after="0" w:line="240" w:lineRule="auto"/>
                        </w:pPr>
                      </w:p>
                      <w:p w14:paraId="668863F8" w14:textId="77777777" w:rsidR="00027A88" w:rsidRDefault="00027A88" w:rsidP="000B4393">
                        <w:pPr>
                          <w:spacing w:after="0" w:line="240" w:lineRule="auto"/>
                        </w:pPr>
                      </w:p>
                      <w:p w14:paraId="30FDAB54" w14:textId="77777777" w:rsidR="00027A88" w:rsidRDefault="00027A88" w:rsidP="000B4393">
                        <w:pPr>
                          <w:spacing w:after="0" w:line="240" w:lineRule="auto"/>
                        </w:pPr>
                      </w:p>
                      <w:p w14:paraId="2265EBF7" w14:textId="77777777" w:rsidR="00027A88" w:rsidRDefault="00027A88" w:rsidP="000B4393">
                        <w:pPr>
                          <w:spacing w:after="0" w:line="240" w:lineRule="auto"/>
                        </w:pPr>
                      </w:p>
                      <w:p w14:paraId="4B60FA15" w14:textId="77777777" w:rsidR="00027A88" w:rsidRDefault="00027A88" w:rsidP="000B4393">
                        <w:pPr>
                          <w:spacing w:after="0" w:line="240" w:lineRule="auto"/>
                        </w:pPr>
                      </w:p>
                      <w:p w14:paraId="283A894B" w14:textId="77777777" w:rsidR="00027A88" w:rsidRDefault="00027A88" w:rsidP="000B4393">
                        <w:pPr>
                          <w:spacing w:after="0" w:line="240" w:lineRule="auto"/>
                        </w:pPr>
                      </w:p>
                      <w:p w14:paraId="4C329A77" w14:textId="77777777" w:rsidR="00027A88" w:rsidRDefault="00027A88" w:rsidP="000B4393">
                        <w:pPr>
                          <w:spacing w:after="0" w:line="240" w:lineRule="auto"/>
                        </w:pPr>
                      </w:p>
                      <w:p w14:paraId="25353316" w14:textId="77777777" w:rsidR="00027A88" w:rsidRDefault="00027A88" w:rsidP="000B4393">
                        <w:pPr>
                          <w:spacing w:after="0" w:line="240" w:lineRule="auto"/>
                        </w:pPr>
                      </w:p>
                      <w:p w14:paraId="1C0D28C5" w14:textId="77777777" w:rsidR="00027A88" w:rsidRDefault="00027A88" w:rsidP="000B4393">
                        <w:pPr>
                          <w:spacing w:after="0" w:line="240" w:lineRule="auto"/>
                        </w:pPr>
                      </w:p>
                      <w:p w14:paraId="1C501709" w14:textId="77777777" w:rsidR="00027A88" w:rsidRDefault="00027A88" w:rsidP="000B4393">
                        <w:pPr>
                          <w:spacing w:after="0" w:line="240" w:lineRule="auto"/>
                        </w:pPr>
                      </w:p>
                      <w:p w14:paraId="403AD057" w14:textId="77777777" w:rsidR="00027A88" w:rsidRDefault="00027A88" w:rsidP="000B4393">
                        <w:pPr>
                          <w:spacing w:after="0" w:line="240" w:lineRule="auto"/>
                        </w:pPr>
                      </w:p>
                      <w:p w14:paraId="2EEA4E30" w14:textId="77777777" w:rsidR="00027A88" w:rsidRDefault="00027A88" w:rsidP="000B4393">
                        <w:pPr>
                          <w:spacing w:after="0" w:line="240" w:lineRule="auto"/>
                        </w:pPr>
                      </w:p>
                      <w:p w14:paraId="3DB78E79" w14:textId="77777777" w:rsidR="00027A88" w:rsidRDefault="00027A88" w:rsidP="000B4393">
                        <w:pPr>
                          <w:spacing w:after="0" w:line="240" w:lineRule="auto"/>
                        </w:pPr>
                      </w:p>
                      <w:p w14:paraId="02CBFA41" w14:textId="77777777" w:rsidR="00027A88" w:rsidRDefault="00027A88" w:rsidP="000B4393">
                        <w:pPr>
                          <w:spacing w:after="0" w:line="240" w:lineRule="auto"/>
                        </w:pPr>
                      </w:p>
                      <w:p w14:paraId="6EBC90DA" w14:textId="77777777" w:rsidR="00BC64B0" w:rsidRPr="00444451" w:rsidRDefault="00BC64B0" w:rsidP="00BC64B0">
                        <w:pPr>
                          <w:pStyle w:val="ContactInfo"/>
                          <w:spacing w:after="0" w:line="240" w:lineRule="auto"/>
                          <w:rPr>
                            <w:color w:val="864A04" w:themeColor="accent1" w:themeShade="80"/>
                          </w:rPr>
                        </w:pPr>
                        <w:r>
                          <w:rPr>
                            <w:color w:val="864A04" w:themeColor="accent1" w:themeShade="80"/>
                          </w:rPr>
                          <w:t>720 K Street</w:t>
                        </w:r>
                      </w:p>
                      <w:p w14:paraId="530DE48C" w14:textId="77777777" w:rsidR="00BC64B0" w:rsidRPr="00444451" w:rsidRDefault="00BC64B0" w:rsidP="00BC64B0">
                        <w:pPr>
                          <w:pStyle w:val="ContactInfo"/>
                          <w:spacing w:line="240" w:lineRule="auto"/>
                          <w:rPr>
                            <w:color w:val="864A04" w:themeColor="accent1" w:themeShade="80"/>
                          </w:rPr>
                        </w:pPr>
                        <w:r>
                          <w:rPr>
                            <w:color w:val="864A04" w:themeColor="accent1" w:themeShade="80"/>
                          </w:rPr>
                          <w:t>Washougal</w:t>
                        </w:r>
                        <w:r w:rsidRPr="00444451">
                          <w:rPr>
                            <w:color w:val="864A04" w:themeColor="accent1" w:themeShade="80"/>
                          </w:rPr>
                          <w:t>, WA  986</w:t>
                        </w:r>
                        <w:r>
                          <w:rPr>
                            <w:color w:val="864A04" w:themeColor="accent1" w:themeShade="80"/>
                          </w:rPr>
                          <w:t>71</w:t>
                        </w:r>
                      </w:p>
                      <w:p w14:paraId="5705A83F" w14:textId="77777777" w:rsidR="00BC64B0" w:rsidRPr="00444451" w:rsidRDefault="00BC64B0" w:rsidP="00BC64B0">
                        <w:pPr>
                          <w:pStyle w:val="ContactInfo"/>
                          <w:spacing w:after="0" w:line="240" w:lineRule="auto"/>
                          <w:rPr>
                            <w:color w:val="864A04" w:themeColor="accent1" w:themeShade="80"/>
                          </w:rPr>
                        </w:pPr>
                        <w:r w:rsidRPr="00444451">
                          <w:rPr>
                            <w:color w:val="864A04" w:themeColor="accent1" w:themeShade="80"/>
                          </w:rPr>
                          <w:t>360-635-</w:t>
                        </w:r>
                        <w:r>
                          <w:rPr>
                            <w:color w:val="864A04" w:themeColor="accent1" w:themeShade="80"/>
                          </w:rPr>
                          <w:t>1883</w:t>
                        </w:r>
                      </w:p>
                      <w:p w14:paraId="0F146D7A" w14:textId="77777777" w:rsidR="00BC64B0" w:rsidRPr="00444451" w:rsidRDefault="00BC64B0" w:rsidP="00BC64B0">
                        <w:pPr>
                          <w:pStyle w:val="ContactInfo"/>
                          <w:spacing w:after="0" w:line="240" w:lineRule="auto"/>
                          <w:rPr>
                            <w:color w:val="864A04" w:themeColor="accent1" w:themeShade="80"/>
                          </w:rPr>
                        </w:pPr>
                        <w:r w:rsidRPr="00444451">
                          <w:rPr>
                            <w:color w:val="864A04" w:themeColor="accent1" w:themeShade="80"/>
                          </w:rPr>
                          <w:t>Lance</w:t>
                        </w:r>
                        <w:r>
                          <w:rPr>
                            <w:color w:val="864A04" w:themeColor="accent1" w:themeShade="80"/>
                          </w:rPr>
                          <w:t>.stubblefield@gmail.com</w:t>
                        </w:r>
                      </w:p>
                      <w:p w14:paraId="3710C6B4" w14:textId="77777777" w:rsidR="000B4393" w:rsidRDefault="000B4393"/>
                    </w:txbxContent>
                  </v:textbox>
                  <w10:wrap type="square" anchorx="page" anchory="margin"/>
                  <w10:anchorlock/>
                </v:shape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4824D7"/>
    <w:multiLevelType w:val="hybridMultilevel"/>
    <w:tmpl w:val="1CB83F4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832C09"/>
    <w:multiLevelType w:val="hybridMultilevel"/>
    <w:tmpl w:val="08EA7D5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D81EB5"/>
    <w:multiLevelType w:val="multilevel"/>
    <w:tmpl w:val="8E7CC1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E7F3EC1"/>
    <w:multiLevelType w:val="hybridMultilevel"/>
    <w:tmpl w:val="81E0D94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4CF1FA4"/>
    <w:multiLevelType w:val="hybridMultilevel"/>
    <w:tmpl w:val="FFA288F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770D28"/>
    <w:multiLevelType w:val="hybridMultilevel"/>
    <w:tmpl w:val="DA1037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9851221">
    <w:abstractNumId w:val="2"/>
  </w:num>
  <w:num w:numId="2" w16cid:durableId="897664991">
    <w:abstractNumId w:val="1"/>
  </w:num>
  <w:num w:numId="3" w16cid:durableId="157499366">
    <w:abstractNumId w:val="0"/>
  </w:num>
  <w:num w:numId="4" w16cid:durableId="1775175615">
    <w:abstractNumId w:val="4"/>
  </w:num>
  <w:num w:numId="5" w16cid:durableId="1429082729">
    <w:abstractNumId w:val="5"/>
  </w:num>
  <w:num w:numId="6" w16cid:durableId="74483816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A23"/>
    <w:rsid w:val="00000504"/>
    <w:rsid w:val="000057F2"/>
    <w:rsid w:val="000203F6"/>
    <w:rsid w:val="0002469F"/>
    <w:rsid w:val="00027A88"/>
    <w:rsid w:val="00031A5C"/>
    <w:rsid w:val="00037102"/>
    <w:rsid w:val="00040445"/>
    <w:rsid w:val="00047D70"/>
    <w:rsid w:val="0005789B"/>
    <w:rsid w:val="00070777"/>
    <w:rsid w:val="000753B7"/>
    <w:rsid w:val="000A1D61"/>
    <w:rsid w:val="000B4393"/>
    <w:rsid w:val="000C6378"/>
    <w:rsid w:val="000D0188"/>
    <w:rsid w:val="000F0C31"/>
    <w:rsid w:val="000F2394"/>
    <w:rsid w:val="000F6F3F"/>
    <w:rsid w:val="00120877"/>
    <w:rsid w:val="00157B6F"/>
    <w:rsid w:val="00167226"/>
    <w:rsid w:val="00173D76"/>
    <w:rsid w:val="00183431"/>
    <w:rsid w:val="00184214"/>
    <w:rsid w:val="00187B92"/>
    <w:rsid w:val="00194900"/>
    <w:rsid w:val="001B108C"/>
    <w:rsid w:val="001E50DD"/>
    <w:rsid w:val="001F5955"/>
    <w:rsid w:val="00205D67"/>
    <w:rsid w:val="00216316"/>
    <w:rsid w:val="00217930"/>
    <w:rsid w:val="002265B5"/>
    <w:rsid w:val="00236A2A"/>
    <w:rsid w:val="00241F10"/>
    <w:rsid w:val="0026163B"/>
    <w:rsid w:val="002732F6"/>
    <w:rsid w:val="00293B83"/>
    <w:rsid w:val="002A040D"/>
    <w:rsid w:val="002C0739"/>
    <w:rsid w:val="002F5E45"/>
    <w:rsid w:val="00300DA4"/>
    <w:rsid w:val="00314DBF"/>
    <w:rsid w:val="00315A61"/>
    <w:rsid w:val="00325D60"/>
    <w:rsid w:val="00333A27"/>
    <w:rsid w:val="003340ED"/>
    <w:rsid w:val="00367952"/>
    <w:rsid w:val="0038213D"/>
    <w:rsid w:val="0039505A"/>
    <w:rsid w:val="003A7C91"/>
    <w:rsid w:val="003B4184"/>
    <w:rsid w:val="003C5284"/>
    <w:rsid w:val="003C5C6A"/>
    <w:rsid w:val="003C7C42"/>
    <w:rsid w:val="003F18F6"/>
    <w:rsid w:val="00410FBA"/>
    <w:rsid w:val="00433CA8"/>
    <w:rsid w:val="00444451"/>
    <w:rsid w:val="0044605E"/>
    <w:rsid w:val="00451A3E"/>
    <w:rsid w:val="00486E5D"/>
    <w:rsid w:val="004B1482"/>
    <w:rsid w:val="004D2EEA"/>
    <w:rsid w:val="004D3A6C"/>
    <w:rsid w:val="004D6121"/>
    <w:rsid w:val="004F49FF"/>
    <w:rsid w:val="00526A23"/>
    <w:rsid w:val="005305F6"/>
    <w:rsid w:val="005511E7"/>
    <w:rsid w:val="00563F76"/>
    <w:rsid w:val="0056458E"/>
    <w:rsid w:val="00581FC8"/>
    <w:rsid w:val="005A709B"/>
    <w:rsid w:val="005B53FF"/>
    <w:rsid w:val="005B6A42"/>
    <w:rsid w:val="005E1DDB"/>
    <w:rsid w:val="005E500B"/>
    <w:rsid w:val="005F215E"/>
    <w:rsid w:val="005F2A21"/>
    <w:rsid w:val="005F401E"/>
    <w:rsid w:val="005F726C"/>
    <w:rsid w:val="00610ED5"/>
    <w:rsid w:val="00616730"/>
    <w:rsid w:val="006311EE"/>
    <w:rsid w:val="00631231"/>
    <w:rsid w:val="00632890"/>
    <w:rsid w:val="00641710"/>
    <w:rsid w:val="006538D5"/>
    <w:rsid w:val="0065490B"/>
    <w:rsid w:val="006628BB"/>
    <w:rsid w:val="0066372B"/>
    <w:rsid w:val="006661C3"/>
    <w:rsid w:val="00667845"/>
    <w:rsid w:val="00667F97"/>
    <w:rsid w:val="00673892"/>
    <w:rsid w:val="006A3CE7"/>
    <w:rsid w:val="006A464D"/>
    <w:rsid w:val="006B6D95"/>
    <w:rsid w:val="006E3C75"/>
    <w:rsid w:val="006E60AC"/>
    <w:rsid w:val="00704CD7"/>
    <w:rsid w:val="00724CE0"/>
    <w:rsid w:val="00733C0D"/>
    <w:rsid w:val="007557E0"/>
    <w:rsid w:val="00784769"/>
    <w:rsid w:val="007A3549"/>
    <w:rsid w:val="007B1A3E"/>
    <w:rsid w:val="007B6859"/>
    <w:rsid w:val="007F05A1"/>
    <w:rsid w:val="007F2065"/>
    <w:rsid w:val="008235E4"/>
    <w:rsid w:val="0087299E"/>
    <w:rsid w:val="00886E84"/>
    <w:rsid w:val="008A1B25"/>
    <w:rsid w:val="008B53CB"/>
    <w:rsid w:val="008B6726"/>
    <w:rsid w:val="008B709C"/>
    <w:rsid w:val="008C33FB"/>
    <w:rsid w:val="008C4102"/>
    <w:rsid w:val="008D2B5A"/>
    <w:rsid w:val="008F70C2"/>
    <w:rsid w:val="00930443"/>
    <w:rsid w:val="00930932"/>
    <w:rsid w:val="00935D0F"/>
    <w:rsid w:val="00936AF9"/>
    <w:rsid w:val="00966D70"/>
    <w:rsid w:val="00975183"/>
    <w:rsid w:val="0098686C"/>
    <w:rsid w:val="00997C2D"/>
    <w:rsid w:val="009B3183"/>
    <w:rsid w:val="009C1ECE"/>
    <w:rsid w:val="009C1FF7"/>
    <w:rsid w:val="00A019F3"/>
    <w:rsid w:val="00A377E0"/>
    <w:rsid w:val="00A749A1"/>
    <w:rsid w:val="00A92E26"/>
    <w:rsid w:val="00AA6930"/>
    <w:rsid w:val="00AB160B"/>
    <w:rsid w:val="00AC14B6"/>
    <w:rsid w:val="00AD3F77"/>
    <w:rsid w:val="00AD5D7F"/>
    <w:rsid w:val="00AE3099"/>
    <w:rsid w:val="00AF4C7E"/>
    <w:rsid w:val="00AF532E"/>
    <w:rsid w:val="00B11D9B"/>
    <w:rsid w:val="00B15E2E"/>
    <w:rsid w:val="00B31B8A"/>
    <w:rsid w:val="00B52E95"/>
    <w:rsid w:val="00B60841"/>
    <w:rsid w:val="00B87D71"/>
    <w:rsid w:val="00BA2480"/>
    <w:rsid w:val="00BA55D0"/>
    <w:rsid w:val="00BB747C"/>
    <w:rsid w:val="00BC2DA5"/>
    <w:rsid w:val="00BC64B0"/>
    <w:rsid w:val="00C17EAF"/>
    <w:rsid w:val="00C268F0"/>
    <w:rsid w:val="00C4353A"/>
    <w:rsid w:val="00C44F78"/>
    <w:rsid w:val="00C479F0"/>
    <w:rsid w:val="00C50480"/>
    <w:rsid w:val="00C62338"/>
    <w:rsid w:val="00C63399"/>
    <w:rsid w:val="00C801A0"/>
    <w:rsid w:val="00C84372"/>
    <w:rsid w:val="00CB7BE6"/>
    <w:rsid w:val="00CC4090"/>
    <w:rsid w:val="00CC521B"/>
    <w:rsid w:val="00CC6A36"/>
    <w:rsid w:val="00CD238A"/>
    <w:rsid w:val="00CD299B"/>
    <w:rsid w:val="00CE2D99"/>
    <w:rsid w:val="00CF7994"/>
    <w:rsid w:val="00D0694D"/>
    <w:rsid w:val="00D10D13"/>
    <w:rsid w:val="00D3009A"/>
    <w:rsid w:val="00D32B2D"/>
    <w:rsid w:val="00D362DC"/>
    <w:rsid w:val="00D51119"/>
    <w:rsid w:val="00D663BE"/>
    <w:rsid w:val="00D67C54"/>
    <w:rsid w:val="00D70063"/>
    <w:rsid w:val="00D811E7"/>
    <w:rsid w:val="00DA4D54"/>
    <w:rsid w:val="00DD32CF"/>
    <w:rsid w:val="00DE1CB2"/>
    <w:rsid w:val="00DE1E4C"/>
    <w:rsid w:val="00E06822"/>
    <w:rsid w:val="00E16A86"/>
    <w:rsid w:val="00E21245"/>
    <w:rsid w:val="00E3332E"/>
    <w:rsid w:val="00E4479B"/>
    <w:rsid w:val="00E45782"/>
    <w:rsid w:val="00E459AD"/>
    <w:rsid w:val="00E51A2E"/>
    <w:rsid w:val="00E91EC8"/>
    <w:rsid w:val="00EB15DC"/>
    <w:rsid w:val="00EC68AA"/>
    <w:rsid w:val="00EE0BEF"/>
    <w:rsid w:val="00F06806"/>
    <w:rsid w:val="00F4052D"/>
    <w:rsid w:val="00F410A4"/>
    <w:rsid w:val="00F44745"/>
    <w:rsid w:val="00F51D69"/>
    <w:rsid w:val="00F545E0"/>
    <w:rsid w:val="00F57F78"/>
    <w:rsid w:val="00F6458D"/>
    <w:rsid w:val="00F719C9"/>
    <w:rsid w:val="00F86535"/>
    <w:rsid w:val="00FC499C"/>
    <w:rsid w:val="00FC4A95"/>
    <w:rsid w:val="00FD7C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EBDBE0"/>
  <w15:chartTrackingRefBased/>
  <w15:docId w15:val="{32205641-F90C-426D-A1AE-6E261143ED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8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7B6F"/>
  </w:style>
  <w:style w:type="paragraph" w:styleId="Heading1">
    <w:name w:val="heading 1"/>
    <w:basedOn w:val="Normal"/>
    <w:next w:val="Normal"/>
    <w:link w:val="Heading1Char"/>
    <w:uiPriority w:val="9"/>
    <w:qFormat/>
    <w:rsid w:val="008C33FB"/>
    <w:pPr>
      <w:keepNext/>
      <w:keepLines/>
      <w:pBdr>
        <w:top w:val="single" w:sz="4" w:space="6" w:color="864A04" w:themeColor="accent1" w:themeShade="80"/>
      </w:pBdr>
      <w:spacing w:before="120" w:after="0" w:line="240" w:lineRule="auto"/>
      <w:contextualSpacing/>
      <w:outlineLvl w:val="0"/>
    </w:pPr>
    <w:rPr>
      <w:rFonts w:asciiTheme="majorHAnsi" w:eastAsiaTheme="majorEastAsia" w:hAnsiTheme="majorHAnsi" w:cstheme="majorBidi"/>
      <w:caps/>
      <w:color w:val="864A04" w:themeColor="accent1" w:themeShade="80"/>
      <w:sz w:val="28"/>
      <w:szCs w:val="32"/>
      <w:lang w:eastAsia="ja-JP"/>
    </w:rPr>
  </w:style>
  <w:style w:type="paragraph" w:styleId="Heading2">
    <w:name w:val="heading 2"/>
    <w:basedOn w:val="Normal"/>
    <w:link w:val="Heading2Char"/>
    <w:uiPriority w:val="9"/>
    <w:unhideWhenUsed/>
    <w:qFormat/>
    <w:rsid w:val="008C33FB"/>
    <w:pPr>
      <w:keepNext/>
      <w:keepLines/>
      <w:spacing w:before="480" w:after="0" w:line="240" w:lineRule="auto"/>
      <w:contextualSpacing/>
      <w:outlineLvl w:val="1"/>
    </w:pPr>
    <w:rPr>
      <w:rFonts w:asciiTheme="majorHAnsi" w:eastAsiaTheme="majorEastAsia" w:hAnsiTheme="majorHAnsi" w:cstheme="majorBidi"/>
      <w:caps/>
      <w:color w:val="864A04" w:themeColor="accent1" w:themeShade="80"/>
      <w:sz w:val="28"/>
      <w:szCs w:val="26"/>
      <w:lang w:eastAsia="ja-JP"/>
    </w:rPr>
  </w:style>
  <w:style w:type="paragraph" w:styleId="Heading3">
    <w:name w:val="heading 3"/>
    <w:basedOn w:val="Normal"/>
    <w:next w:val="Heading4"/>
    <w:link w:val="Heading3Char"/>
    <w:uiPriority w:val="9"/>
    <w:unhideWhenUsed/>
    <w:qFormat/>
    <w:rsid w:val="00187B92"/>
    <w:pPr>
      <w:keepNext/>
      <w:keepLines/>
      <w:spacing w:after="0" w:line="240" w:lineRule="auto"/>
      <w:contextualSpacing/>
      <w:outlineLvl w:val="2"/>
    </w:pPr>
    <w:rPr>
      <w:rFonts w:asciiTheme="majorHAnsi" w:eastAsiaTheme="majorEastAsia" w:hAnsiTheme="majorHAnsi" w:cstheme="majorBidi"/>
      <w:caps/>
      <w:color w:val="864A04" w:themeColor="accent1" w:themeShade="80"/>
      <w:sz w:val="36"/>
      <w:lang w:eastAsia="ja-JP"/>
    </w:rPr>
  </w:style>
  <w:style w:type="paragraph" w:styleId="Heading4">
    <w:name w:val="heading 4"/>
    <w:basedOn w:val="Normal"/>
    <w:next w:val="Heading5"/>
    <w:link w:val="Heading4Char"/>
    <w:uiPriority w:val="9"/>
    <w:unhideWhenUsed/>
    <w:qFormat/>
    <w:rsid w:val="008C33FB"/>
    <w:pPr>
      <w:keepNext/>
      <w:keepLines/>
      <w:spacing w:before="120" w:after="0" w:line="240" w:lineRule="auto"/>
      <w:contextualSpacing/>
      <w:outlineLvl w:val="3"/>
    </w:pPr>
    <w:rPr>
      <w:rFonts w:asciiTheme="majorHAnsi" w:eastAsiaTheme="majorEastAsia" w:hAnsiTheme="majorHAnsi" w:cstheme="majorBidi"/>
      <w:b/>
      <w:iCs/>
      <w:caps/>
      <w:sz w:val="28"/>
      <w:lang w:eastAsia="ja-JP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87B92"/>
    <w:pPr>
      <w:keepNext/>
      <w:keepLines/>
      <w:spacing w:after="0" w:line="240" w:lineRule="auto"/>
      <w:outlineLvl w:val="4"/>
    </w:pPr>
    <w:rPr>
      <w:rFonts w:eastAsiaTheme="minorEastAsia" w:cstheme="majorBidi"/>
      <w:caps/>
      <w:sz w:val="28"/>
      <w:lang w:eastAsia="ja-JP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8476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844904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78476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844904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33FB"/>
    <w:rPr>
      <w:rFonts w:asciiTheme="majorHAnsi" w:eastAsiaTheme="majorEastAsia" w:hAnsiTheme="majorHAnsi" w:cstheme="majorBidi"/>
      <w:caps/>
      <w:color w:val="864A04" w:themeColor="accent1" w:themeShade="80"/>
      <w:sz w:val="28"/>
      <w:szCs w:val="32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8C33FB"/>
    <w:rPr>
      <w:rFonts w:asciiTheme="majorHAnsi" w:eastAsiaTheme="majorEastAsia" w:hAnsiTheme="majorHAnsi" w:cstheme="majorBidi"/>
      <w:caps/>
      <w:color w:val="864A04" w:themeColor="accent1" w:themeShade="80"/>
      <w:sz w:val="28"/>
      <w:szCs w:val="2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187B92"/>
    <w:rPr>
      <w:rFonts w:asciiTheme="majorHAnsi" w:eastAsiaTheme="majorEastAsia" w:hAnsiTheme="majorHAnsi" w:cstheme="majorBidi"/>
      <w:caps/>
      <w:color w:val="864A04" w:themeColor="accent1" w:themeShade="80"/>
      <w:sz w:val="36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8C33FB"/>
    <w:rPr>
      <w:rFonts w:asciiTheme="majorHAnsi" w:eastAsiaTheme="majorEastAsia" w:hAnsiTheme="majorHAnsi" w:cstheme="majorBidi"/>
      <w:b/>
      <w:iCs/>
      <w:caps/>
      <w:sz w:val="28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rsid w:val="00187B92"/>
    <w:rPr>
      <w:rFonts w:eastAsiaTheme="minorEastAsia" w:cstheme="majorBidi"/>
      <w:caps/>
      <w:sz w:val="28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187B92"/>
    <w:pPr>
      <w:spacing w:after="0" w:line="240" w:lineRule="auto"/>
      <w:ind w:left="-3787"/>
    </w:pPr>
    <w:rPr>
      <w:rFonts w:asciiTheme="majorHAnsi" w:eastAsiaTheme="minorEastAsia" w:hAnsiTheme="majorHAnsi"/>
      <w:color w:val="864A04" w:themeColor="accent1" w:themeShade="80"/>
      <w:sz w:val="28"/>
      <w:lang w:eastAsia="ja-JP"/>
    </w:rPr>
  </w:style>
  <w:style w:type="character" w:customStyle="1" w:styleId="HeaderChar">
    <w:name w:val="Header Char"/>
    <w:basedOn w:val="DefaultParagraphFont"/>
    <w:link w:val="Header"/>
    <w:uiPriority w:val="99"/>
    <w:rsid w:val="00187B92"/>
    <w:rPr>
      <w:rFonts w:asciiTheme="majorHAnsi" w:eastAsiaTheme="minorEastAsia" w:hAnsiTheme="majorHAnsi"/>
      <w:color w:val="864A04" w:themeColor="accent1" w:themeShade="80"/>
      <w:sz w:val="28"/>
      <w:lang w:eastAsia="ja-JP"/>
    </w:rPr>
  </w:style>
  <w:style w:type="table" w:styleId="TableGrid">
    <w:name w:val="Table Grid"/>
    <w:basedOn w:val="TableNormal"/>
    <w:uiPriority w:val="39"/>
    <w:rsid w:val="00D70063"/>
    <w:pPr>
      <w:spacing w:after="0" w:line="240" w:lineRule="auto"/>
    </w:pPr>
    <w:rPr>
      <w:rFonts w:eastAsiaTheme="minorEastAsia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ntactInfo">
    <w:name w:val="Contact Info"/>
    <w:basedOn w:val="Normal"/>
    <w:uiPriority w:val="10"/>
    <w:qFormat/>
    <w:rsid w:val="00187B92"/>
    <w:pPr>
      <w:spacing w:after="120"/>
    </w:pPr>
    <w:rPr>
      <w:rFonts w:eastAsiaTheme="minorEastAsia"/>
      <w:lang w:eastAsia="ja-JP"/>
    </w:rPr>
  </w:style>
  <w:style w:type="character" w:styleId="Strong">
    <w:name w:val="Strong"/>
    <w:basedOn w:val="DefaultParagraphFont"/>
    <w:uiPriority w:val="22"/>
    <w:qFormat/>
    <w:rsid w:val="00D70063"/>
    <w:rPr>
      <w:b/>
      <w:bCs/>
    </w:rPr>
  </w:style>
  <w:style w:type="paragraph" w:styleId="Title">
    <w:name w:val="Title"/>
    <w:basedOn w:val="Normal"/>
    <w:link w:val="TitleChar"/>
    <w:uiPriority w:val="1"/>
    <w:qFormat/>
    <w:rsid w:val="00D70063"/>
    <w:pPr>
      <w:spacing w:before="60" w:after="0" w:line="240" w:lineRule="auto"/>
      <w:contextualSpacing/>
    </w:pPr>
    <w:rPr>
      <w:rFonts w:asciiTheme="majorHAnsi" w:eastAsiaTheme="majorEastAsia" w:hAnsiTheme="majorHAnsi" w:cstheme="majorBidi"/>
      <w:caps/>
      <w:color w:val="864A04" w:themeColor="accent1" w:themeShade="80"/>
      <w:kern w:val="28"/>
      <w:sz w:val="32"/>
      <w:szCs w:val="56"/>
      <w:lang w:eastAsia="ja-JP"/>
    </w:rPr>
  </w:style>
  <w:style w:type="character" w:customStyle="1" w:styleId="TitleChar">
    <w:name w:val="Title Char"/>
    <w:basedOn w:val="DefaultParagraphFont"/>
    <w:link w:val="Title"/>
    <w:uiPriority w:val="1"/>
    <w:rsid w:val="00D70063"/>
    <w:rPr>
      <w:rFonts w:asciiTheme="majorHAnsi" w:eastAsiaTheme="majorEastAsia" w:hAnsiTheme="majorHAnsi" w:cstheme="majorBidi"/>
      <w:caps/>
      <w:color w:val="864A04" w:themeColor="accent1" w:themeShade="80"/>
      <w:kern w:val="28"/>
      <w:sz w:val="32"/>
      <w:szCs w:val="56"/>
      <w:lang w:eastAsia="ja-JP"/>
    </w:rPr>
  </w:style>
  <w:style w:type="paragraph" w:customStyle="1" w:styleId="Photo">
    <w:name w:val="Photo"/>
    <w:basedOn w:val="Normal"/>
    <w:qFormat/>
    <w:rsid w:val="00187B92"/>
    <w:pPr>
      <w:pBdr>
        <w:top w:val="single" w:sz="18" w:space="2" w:color="864A04" w:themeColor="accent1" w:themeShade="80"/>
        <w:bottom w:val="single" w:sz="18" w:space="2" w:color="864A04" w:themeColor="accent1" w:themeShade="80"/>
      </w:pBdr>
      <w:spacing w:after="0" w:line="240" w:lineRule="auto"/>
      <w:jc w:val="center"/>
    </w:pPr>
    <w:rPr>
      <w:rFonts w:eastAsiaTheme="minorEastAsia"/>
      <w:lang w:eastAsia="ja-JP"/>
    </w:rPr>
  </w:style>
  <w:style w:type="paragraph" w:styleId="Subtitle">
    <w:name w:val="Subtitle"/>
    <w:basedOn w:val="Normal"/>
    <w:link w:val="SubtitleChar"/>
    <w:uiPriority w:val="2"/>
    <w:qFormat/>
    <w:rsid w:val="008C33FB"/>
    <w:pPr>
      <w:numPr>
        <w:ilvl w:val="1"/>
      </w:numPr>
      <w:spacing w:after="640" w:line="240" w:lineRule="auto"/>
      <w:contextualSpacing/>
    </w:pPr>
    <w:rPr>
      <w:rFonts w:asciiTheme="majorHAnsi" w:eastAsiaTheme="minorEastAsia" w:hAnsiTheme="majorHAnsi"/>
      <w:caps/>
      <w:color w:val="5A5A5A" w:themeColor="text1" w:themeTint="A5"/>
      <w:lang w:eastAsia="ja-JP"/>
    </w:rPr>
  </w:style>
  <w:style w:type="character" w:customStyle="1" w:styleId="SubtitleChar">
    <w:name w:val="Subtitle Char"/>
    <w:basedOn w:val="DefaultParagraphFont"/>
    <w:link w:val="Subtitle"/>
    <w:uiPriority w:val="2"/>
    <w:rsid w:val="008C33FB"/>
    <w:rPr>
      <w:rFonts w:asciiTheme="majorHAnsi" w:eastAsiaTheme="minorEastAsia" w:hAnsiTheme="majorHAnsi"/>
      <w:caps/>
      <w:color w:val="5A5A5A" w:themeColor="text1" w:themeTint="A5"/>
      <w:lang w:eastAsia="ja-JP"/>
    </w:rPr>
  </w:style>
  <w:style w:type="paragraph" w:styleId="Footer">
    <w:name w:val="footer"/>
    <w:basedOn w:val="Normal"/>
    <w:link w:val="FooterChar"/>
    <w:uiPriority w:val="99"/>
    <w:unhideWhenUsed/>
    <w:rsid w:val="00187B92"/>
    <w:pPr>
      <w:spacing w:after="0" w:line="240" w:lineRule="auto"/>
    </w:pPr>
    <w:rPr>
      <w:rFonts w:eastAsiaTheme="minorEastAsia"/>
      <w:lang w:eastAsia="ja-JP"/>
    </w:rPr>
  </w:style>
  <w:style w:type="character" w:customStyle="1" w:styleId="FooterChar">
    <w:name w:val="Footer Char"/>
    <w:basedOn w:val="DefaultParagraphFont"/>
    <w:link w:val="Footer"/>
    <w:uiPriority w:val="99"/>
    <w:rsid w:val="00187B92"/>
    <w:rPr>
      <w:rFonts w:eastAsiaTheme="minorEastAsia"/>
      <w:lang w:eastAsia="ja-JP"/>
    </w:rPr>
  </w:style>
  <w:style w:type="character" w:styleId="PlaceholderText">
    <w:name w:val="Placeholder Text"/>
    <w:basedOn w:val="DefaultParagraphFont"/>
    <w:uiPriority w:val="99"/>
    <w:semiHidden/>
    <w:rsid w:val="00187B92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0B439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B4393"/>
    <w:rPr>
      <w:color w:val="808080"/>
      <w:shd w:val="clear" w:color="auto" w:fill="E6E6E6"/>
    </w:rPr>
  </w:style>
  <w:style w:type="character" w:customStyle="1" w:styleId="Heading6Char">
    <w:name w:val="Heading 6 Char"/>
    <w:basedOn w:val="DefaultParagraphFont"/>
    <w:link w:val="Heading6"/>
    <w:uiPriority w:val="9"/>
    <w:rsid w:val="00784769"/>
    <w:rPr>
      <w:rFonts w:asciiTheme="majorHAnsi" w:eastAsiaTheme="majorEastAsia" w:hAnsiTheme="majorHAnsi" w:cstheme="majorBidi"/>
      <w:color w:val="844904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784769"/>
    <w:rPr>
      <w:rFonts w:asciiTheme="majorHAnsi" w:eastAsiaTheme="majorEastAsia" w:hAnsiTheme="majorHAnsi" w:cstheme="majorBidi"/>
      <w:i/>
      <w:iCs/>
      <w:color w:val="844904" w:themeColor="accent1" w:themeShade="7F"/>
    </w:rPr>
  </w:style>
  <w:style w:type="paragraph" w:styleId="NormalWeb">
    <w:name w:val="Normal (Web)"/>
    <w:basedOn w:val="Normal"/>
    <w:uiPriority w:val="99"/>
    <w:semiHidden/>
    <w:unhideWhenUsed/>
    <w:rsid w:val="00563F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unhideWhenUsed/>
    <w:qFormat/>
    <w:rsid w:val="00563F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723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6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stub\AppData\Roaming\Microsoft\Templates\Resume%20(Professional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A76894F5D0A447ABB7FD48DDC8771B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936184B-838F-4C00-8290-75C4EFA9FCDE}"/>
      </w:docPartPr>
      <w:docPartBody>
        <w:p w:rsidR="00651910" w:rsidRDefault="00651910">
          <w:pPr>
            <w:pStyle w:val="1A76894F5D0A447ABB7FD48DDC8771B9"/>
          </w:pPr>
          <w:r>
            <w:t>Experience</w:t>
          </w:r>
        </w:p>
      </w:docPartBody>
    </w:docPart>
    <w:docPart>
      <w:docPartPr>
        <w:name w:val="74AD158810C449D09B0864B6400FC08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2DD974-78BA-4563-8B76-3878AC043853}"/>
      </w:docPartPr>
      <w:docPartBody>
        <w:p w:rsidR="00651910" w:rsidRDefault="00651910">
          <w:pPr>
            <w:pStyle w:val="74AD158810C449D09B0864B6400FC08D"/>
          </w:pPr>
          <w:r>
            <w:t>Education</w:t>
          </w:r>
        </w:p>
      </w:docPartBody>
    </w:docPart>
    <w:docPart>
      <w:docPartPr>
        <w:name w:val="7DE8EE09DAE342A1849D32122C98B5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718AF6-E6F2-4531-8B04-6FDBA52A80E0}"/>
      </w:docPartPr>
      <w:docPartBody>
        <w:p w:rsidR="00651910" w:rsidRDefault="00651910">
          <w:pPr>
            <w:pStyle w:val="7DE8EE09DAE342A1849D32122C98B5B0"/>
          </w:pPr>
          <w:r>
            <w:t>COMMUNICATION</w:t>
          </w:r>
        </w:p>
      </w:docPartBody>
    </w:docPart>
    <w:docPart>
      <w:docPartPr>
        <w:name w:val="BED6BD40E0EE4658A2D3D11AD774E2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6217E6C-ED3D-4809-A5EC-068A7B76F37A}"/>
      </w:docPartPr>
      <w:docPartBody>
        <w:p w:rsidR="00651910" w:rsidRDefault="00651910">
          <w:pPr>
            <w:pStyle w:val="BED6BD40E0EE4658A2D3D11AD774E2CD"/>
          </w:pPr>
          <w:r>
            <w:t>LEADERSHIP</w:t>
          </w:r>
        </w:p>
      </w:docPartBody>
    </w:docPart>
    <w:docPart>
      <w:docPartPr>
        <w:name w:val="1F39EBC6E2B3481A95D5F6346837D9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14BE41D-C9E1-4907-8710-2CC7935DF176}"/>
      </w:docPartPr>
      <w:docPartBody>
        <w:p w:rsidR="00651910" w:rsidRDefault="00651910">
          <w:pPr>
            <w:pStyle w:val="1F39EBC6E2B3481A95D5F6346837D93E"/>
          </w:pPr>
          <w:r>
            <w:rPr>
              <w:rStyle w:val="PlaceholderText"/>
            </w:rPr>
            <w:t>Your Name</w:t>
          </w:r>
        </w:p>
      </w:docPartBody>
    </w:docPart>
    <w:docPart>
      <w:docPartPr>
        <w:name w:val="31C41EED8D6945A284A4A6064DE6A6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FF320F7-0037-4D60-888B-16F098673F6A}"/>
      </w:docPartPr>
      <w:docPartBody>
        <w:p w:rsidR="00651910" w:rsidRDefault="00651910">
          <w:pPr>
            <w:pStyle w:val="31C41EED8D6945A284A4A6064DE6A6F6"/>
          </w:pPr>
          <w:r>
            <w:t>Position Title</w:t>
          </w:r>
        </w:p>
      </w:docPartBody>
    </w:docPart>
    <w:docPart>
      <w:docPartPr>
        <w:name w:val="B0E8D9A031F54B63960F9151B6EFE7D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6CB2D4-2DCD-48A3-99ED-72AE85F236C4}"/>
      </w:docPartPr>
      <w:docPartBody>
        <w:p w:rsidR="00651910" w:rsidRDefault="00651910">
          <w:pPr>
            <w:pStyle w:val="B0E8D9A031F54B63960F9151B6EFE7DD"/>
          </w:pPr>
          <w:r>
            <w:t>Skills &amp; Abilities</w:t>
          </w:r>
        </w:p>
      </w:docPartBody>
    </w:docPart>
    <w:docPart>
      <w:docPartPr>
        <w:name w:val="5C797B5962864CC09CB430D99337A9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EDCCFE-6A49-460B-8DDE-455F441A41BB}"/>
      </w:docPartPr>
      <w:docPartBody>
        <w:p w:rsidR="00651910" w:rsidRDefault="00651910">
          <w:pPr>
            <w:pStyle w:val="5C797B5962864CC09CB430D99337A936"/>
          </w:pPr>
          <w:r>
            <w:t>Your Name</w:t>
          </w:r>
        </w:p>
      </w:docPartBody>
    </w:docPart>
    <w:docPart>
      <w:docPartPr>
        <w:name w:val="13DEE812716E439588199D2607EAB9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988F78-85E3-4CF8-BC4C-C7B476298B78}"/>
      </w:docPartPr>
      <w:docPartBody>
        <w:p w:rsidR="00651910" w:rsidRDefault="00651910">
          <w:pPr>
            <w:pStyle w:val="13DEE812716E439588199D2607EAB984"/>
          </w:pPr>
          <w:r>
            <w:t>Position Title</w:t>
          </w:r>
        </w:p>
      </w:docPartBody>
    </w:docPart>
    <w:docPart>
      <w:docPartPr>
        <w:name w:val="08904993369D4EC587A837E3FE7485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CFFF3E2-51AE-47BA-820C-7C137D906C7C}"/>
      </w:docPartPr>
      <w:docPartBody>
        <w:p w:rsidR="00F45792" w:rsidRDefault="00651910" w:rsidP="00651910">
          <w:pPr>
            <w:pStyle w:val="08904993369D4EC587A837E3FE748560"/>
          </w:pPr>
          <w:r>
            <w:t>Objective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Futura Bk">
    <w:altName w:val="Century Gothic"/>
    <w:panose1 w:val="00000000000000000000"/>
    <w:charset w:val="00"/>
    <w:family w:val="roman"/>
    <w:notTrueType/>
    <w:pitch w:val="default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910"/>
    <w:rsid w:val="00651910"/>
    <w:rsid w:val="00B45DB9"/>
    <w:rsid w:val="00C968A9"/>
    <w:rsid w:val="00F20F21"/>
    <w:rsid w:val="00F457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A76894F5D0A447ABB7FD48DDC8771B9">
    <w:name w:val="1A76894F5D0A447ABB7FD48DDC8771B9"/>
  </w:style>
  <w:style w:type="paragraph" w:customStyle="1" w:styleId="74AD158810C449D09B0864B6400FC08D">
    <w:name w:val="74AD158810C449D09B0864B6400FC08D"/>
  </w:style>
  <w:style w:type="paragraph" w:customStyle="1" w:styleId="7DE8EE09DAE342A1849D32122C98B5B0">
    <w:name w:val="7DE8EE09DAE342A1849D32122C98B5B0"/>
  </w:style>
  <w:style w:type="paragraph" w:customStyle="1" w:styleId="BED6BD40E0EE4658A2D3D11AD774E2CD">
    <w:name w:val="BED6BD40E0EE4658A2D3D11AD774E2CD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1F39EBC6E2B3481A95D5F6346837D93E">
    <w:name w:val="1F39EBC6E2B3481A95D5F6346837D93E"/>
  </w:style>
  <w:style w:type="paragraph" w:customStyle="1" w:styleId="31C41EED8D6945A284A4A6064DE6A6F6">
    <w:name w:val="31C41EED8D6945A284A4A6064DE6A6F6"/>
  </w:style>
  <w:style w:type="paragraph" w:customStyle="1" w:styleId="B0E8D9A031F54B63960F9151B6EFE7DD">
    <w:name w:val="B0E8D9A031F54B63960F9151B6EFE7DD"/>
  </w:style>
  <w:style w:type="paragraph" w:customStyle="1" w:styleId="5C797B5962864CC09CB430D99337A936">
    <w:name w:val="5C797B5962864CC09CB430D99337A936"/>
  </w:style>
  <w:style w:type="paragraph" w:customStyle="1" w:styleId="13DEE812716E439588199D2607EAB984">
    <w:name w:val="13DEE812716E439588199D2607EAB984"/>
  </w:style>
  <w:style w:type="paragraph" w:customStyle="1" w:styleId="08904993369D4EC587A837E3FE748560">
    <w:name w:val="08904993369D4EC587A837E3FE748560"/>
    <w:rsid w:val="0065191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eme1">
  <a:themeElements>
    <a:clrScheme name="Custom 82">
      <a:dk1>
        <a:sysClr val="windowText" lastClr="000000"/>
      </a:dk1>
      <a:lt1>
        <a:sysClr val="window" lastClr="FFFFFF"/>
      </a:lt1>
      <a:dk2>
        <a:srgbClr val="333333"/>
      </a:dk2>
      <a:lt2>
        <a:srgbClr val="CCCCCC"/>
      </a:lt2>
      <a:accent1>
        <a:srgbClr val="F7931E"/>
      </a:accent1>
      <a:accent2>
        <a:srgbClr val="F06648"/>
      </a:accent2>
      <a:accent3>
        <a:srgbClr val="B27DC9"/>
      </a:accent3>
      <a:accent4>
        <a:srgbClr val="81A0E6"/>
      </a:accent4>
      <a:accent5>
        <a:srgbClr val="60C7C3"/>
      </a:accent5>
      <a:accent6>
        <a:srgbClr val="7ACC7B"/>
      </a:accent6>
      <a:hlink>
        <a:srgbClr val="0563C1"/>
      </a:hlink>
      <a:folHlink>
        <a:srgbClr val="954F72"/>
      </a:folHlink>
    </a:clrScheme>
    <a:fontScheme name="Custom 97">
      <a:majorFont>
        <a:latin typeface="Calibri"/>
        <a:ea typeface=""/>
        <a:cs typeface=""/>
      </a:majorFont>
      <a:minorFont>
        <a:latin typeface="Calibri 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Efficient solutions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Resume (Professional).dotx</Template>
  <TotalTime>694</TotalTime>
  <Pages>4</Pages>
  <Words>945</Words>
  <Characters>5389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LANCE STUBBLEFIELD</dc:creator>
  <cp:keywords/>
  <dc:description/>
  <cp:lastModifiedBy>LANCE STUBBLEFIELD</cp:lastModifiedBy>
  <cp:revision>200</cp:revision>
  <dcterms:created xsi:type="dcterms:W3CDTF">2018-03-12T14:37:00Z</dcterms:created>
  <dcterms:modified xsi:type="dcterms:W3CDTF">2024-04-04T13:32:00Z</dcterms:modified>
</cp:coreProperties>
</file>